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D7B" w:rsidRPr="001D43F7" w:rsidRDefault="00863D7B" w:rsidP="00EE6AB5">
      <w:pPr>
        <w:ind w:leftChars="100" w:left="240"/>
      </w:pPr>
    </w:p>
    <w:p w:rsidR="007325D1" w:rsidRPr="001D43F7" w:rsidRDefault="007325D1" w:rsidP="00DC5B9E">
      <w:pPr>
        <w:ind w:leftChars="0" w:left="0"/>
      </w:pPr>
    </w:p>
    <w:p w:rsidR="00BB51C9" w:rsidRDefault="00D14C70" w:rsidP="00BB51C9">
      <w:pPr>
        <w:widowControl/>
        <w:overflowPunct w:val="0"/>
        <w:autoSpaceDE w:val="0"/>
        <w:autoSpaceDN w:val="0"/>
        <w:spacing w:line="276" w:lineRule="auto"/>
        <w:ind w:right="280"/>
        <w:jc w:val="center"/>
        <w:rPr>
          <w:b/>
          <w:bCs/>
          <w:color w:val="000000"/>
          <w:sz w:val="52"/>
        </w:rPr>
      </w:pPr>
      <w:r w:rsidRPr="0024593D">
        <w:rPr>
          <w:rFonts w:hint="eastAsia"/>
          <w:b/>
          <w:bCs/>
          <w:color w:val="000000"/>
          <w:sz w:val="52"/>
        </w:rPr>
        <w:t>衛生福利部國民健康署</w:t>
      </w:r>
    </w:p>
    <w:p w:rsidR="00271AD8" w:rsidRPr="00271AD8" w:rsidRDefault="00271AD8" w:rsidP="00BB51C9">
      <w:pPr>
        <w:widowControl/>
        <w:overflowPunct w:val="0"/>
        <w:autoSpaceDE w:val="0"/>
        <w:autoSpaceDN w:val="0"/>
        <w:spacing w:line="276" w:lineRule="auto"/>
        <w:ind w:right="280"/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569998F6" wp14:editId="5D8DECF5">
            <wp:extent cx="3168869" cy="3168869"/>
            <wp:effectExtent l="0" t="0" r="0" b="0"/>
            <wp:docPr id="3" name="圖片 3" descr="新點陣圖影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點陣圖影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90" cy="31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229" w:rsidRPr="00BB51C9" w:rsidRDefault="00BB51C9" w:rsidP="00BB51C9">
      <w:pPr>
        <w:ind w:leftChars="0" w:left="0"/>
        <w:jc w:val="center"/>
        <w:rPr>
          <w:sz w:val="48"/>
          <w:szCs w:val="48"/>
        </w:rPr>
      </w:pPr>
      <w:r w:rsidRPr="00BB51C9">
        <w:rPr>
          <w:rFonts w:hint="eastAsia"/>
          <w:sz w:val="48"/>
          <w:szCs w:val="48"/>
        </w:rPr>
        <w:t>「</w:t>
      </w:r>
      <w:proofErr w:type="gramStart"/>
      <w:r w:rsidR="00D14C70" w:rsidRPr="00A94BE1">
        <w:rPr>
          <w:rFonts w:hint="eastAsia"/>
          <w:b/>
          <w:bCs/>
          <w:color w:val="000000"/>
          <w:sz w:val="52"/>
        </w:rPr>
        <w:t>106</w:t>
      </w:r>
      <w:proofErr w:type="gramEnd"/>
      <w:r w:rsidR="00D14C70" w:rsidRPr="00A94BE1">
        <w:rPr>
          <w:rFonts w:hint="eastAsia"/>
          <w:b/>
          <w:bCs/>
          <w:color w:val="000000"/>
          <w:sz w:val="52"/>
        </w:rPr>
        <w:t>年度</w:t>
      </w:r>
      <w:r w:rsidR="00D14C70" w:rsidRPr="000572D7">
        <w:rPr>
          <w:rFonts w:hint="eastAsia"/>
          <w:b/>
          <w:bCs/>
          <w:color w:val="000000"/>
          <w:sz w:val="52"/>
        </w:rPr>
        <w:t>醫療院所預防保健服務系統單一入口整合規劃暨試辦案</w:t>
      </w:r>
      <w:r w:rsidRPr="00BB51C9">
        <w:rPr>
          <w:rFonts w:hint="eastAsia"/>
          <w:sz w:val="48"/>
          <w:szCs w:val="48"/>
        </w:rPr>
        <w:t>」</w:t>
      </w:r>
    </w:p>
    <w:p w:rsidR="00271AD8" w:rsidRDefault="00271AD8" w:rsidP="00BB51C9">
      <w:pPr>
        <w:jc w:val="center"/>
        <w:rPr>
          <w:sz w:val="52"/>
          <w:szCs w:val="52"/>
        </w:rPr>
      </w:pPr>
    </w:p>
    <w:p w:rsidR="00493925" w:rsidRDefault="00271AD8" w:rsidP="00BB51C9">
      <w:pPr>
        <w:jc w:val="center"/>
        <w:rPr>
          <w:b/>
          <w:bCs/>
          <w:color w:val="000000"/>
          <w:sz w:val="52"/>
        </w:rPr>
      </w:pPr>
      <w:r w:rsidRPr="00271AD8">
        <w:rPr>
          <w:rFonts w:hint="eastAsia"/>
          <w:b/>
          <w:bCs/>
          <w:color w:val="000000"/>
          <w:sz w:val="52"/>
        </w:rPr>
        <w:t>系統分析設計規格書</w:t>
      </w:r>
    </w:p>
    <w:p w:rsidR="00271AD8" w:rsidRDefault="00271AD8" w:rsidP="00BB51C9">
      <w:pPr>
        <w:jc w:val="center"/>
        <w:rPr>
          <w:b/>
          <w:bCs/>
          <w:color w:val="000000"/>
          <w:sz w:val="52"/>
        </w:rPr>
      </w:pPr>
    </w:p>
    <w:p w:rsidR="00271AD8" w:rsidRDefault="00271AD8" w:rsidP="00BB51C9">
      <w:pPr>
        <w:jc w:val="center"/>
        <w:rPr>
          <w:b/>
          <w:bCs/>
          <w:color w:val="000000"/>
          <w:sz w:val="52"/>
        </w:rPr>
      </w:pPr>
    </w:p>
    <w:p w:rsidR="00271AD8" w:rsidRPr="008F37AF" w:rsidRDefault="00271AD8" w:rsidP="00BB51C9">
      <w:pPr>
        <w:jc w:val="center"/>
        <w:rPr>
          <w:sz w:val="52"/>
          <w:szCs w:val="52"/>
        </w:rPr>
      </w:pPr>
    </w:p>
    <w:tbl>
      <w:tblPr>
        <w:tblW w:w="902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708"/>
        <w:gridCol w:w="2573"/>
        <w:gridCol w:w="2126"/>
        <w:gridCol w:w="2621"/>
      </w:tblGrid>
      <w:tr w:rsidR="00BB51C9" w:rsidRPr="008F37AF" w:rsidTr="00BB51C9">
        <w:trPr>
          <w:cantSplit/>
          <w:jc w:val="center"/>
        </w:trPr>
        <w:tc>
          <w:tcPr>
            <w:tcW w:w="1708" w:type="dxa"/>
          </w:tcPr>
          <w:p w:rsidR="00BB51C9" w:rsidRPr="008F37AF" w:rsidRDefault="00BB51C9" w:rsidP="00BB51C9">
            <w:pPr>
              <w:spacing w:before="120" w:after="120" w:line="360" w:lineRule="exact"/>
              <w:ind w:leftChars="0" w:left="0"/>
              <w:rPr>
                <w:rFonts w:cs="Arial"/>
                <w:sz w:val="28"/>
              </w:rPr>
            </w:pPr>
            <w:r w:rsidRPr="008F37AF">
              <w:rPr>
                <w:rFonts w:cs="Arial"/>
                <w:sz w:val="28"/>
              </w:rPr>
              <w:t>版　　本：</w:t>
            </w:r>
          </w:p>
        </w:tc>
        <w:tc>
          <w:tcPr>
            <w:tcW w:w="7320" w:type="dxa"/>
            <w:gridSpan w:val="3"/>
          </w:tcPr>
          <w:p w:rsidR="00BB51C9" w:rsidRPr="008F37AF" w:rsidRDefault="00D14C70" w:rsidP="00856D70">
            <w:pPr>
              <w:pStyle w:val="afc"/>
              <w:spacing w:beforeLines="50" w:before="180" w:afterLines="50" w:after="180" w:line="240" w:lineRule="atLeast"/>
              <w:rPr>
                <w:rFonts w:ascii="標楷體" w:hAnsi="標楷體" w:cs="Arial"/>
                <w:sz w:val="24"/>
              </w:rPr>
            </w:pPr>
            <w:r>
              <w:rPr>
                <w:rFonts w:ascii="標楷體" w:hAnsi="標楷體" w:cs="Arial"/>
                <w:sz w:val="24"/>
              </w:rPr>
              <w:t>V</w:t>
            </w:r>
            <w:r w:rsidR="00856D70">
              <w:rPr>
                <w:rFonts w:ascii="標楷體" w:hAnsi="標楷體" w:cs="Arial" w:hint="eastAsia"/>
                <w:sz w:val="24"/>
              </w:rPr>
              <w:t>1</w:t>
            </w:r>
            <w:r w:rsidR="00BB51C9" w:rsidRPr="008F37AF">
              <w:rPr>
                <w:rFonts w:ascii="標楷體" w:hAnsi="標楷體" w:cs="Arial"/>
                <w:sz w:val="24"/>
              </w:rPr>
              <w:t>.</w:t>
            </w:r>
            <w:r w:rsidR="00856D70">
              <w:rPr>
                <w:rFonts w:ascii="標楷體" w:hAnsi="標楷體" w:cs="Arial"/>
                <w:sz w:val="24"/>
              </w:rPr>
              <w:t>0</w:t>
            </w:r>
          </w:p>
        </w:tc>
      </w:tr>
      <w:tr w:rsidR="00BB51C9" w:rsidRPr="008F37AF" w:rsidTr="00BB51C9">
        <w:trPr>
          <w:cantSplit/>
          <w:trHeight w:val="738"/>
          <w:jc w:val="center"/>
        </w:trPr>
        <w:tc>
          <w:tcPr>
            <w:tcW w:w="1708" w:type="dxa"/>
          </w:tcPr>
          <w:p w:rsidR="00BB51C9" w:rsidRPr="008F37AF" w:rsidRDefault="00BB51C9" w:rsidP="00BB51C9">
            <w:pPr>
              <w:spacing w:before="120" w:after="120" w:line="360" w:lineRule="exact"/>
              <w:ind w:leftChars="0" w:left="0"/>
              <w:rPr>
                <w:rFonts w:cs="Arial"/>
                <w:sz w:val="28"/>
              </w:rPr>
            </w:pPr>
            <w:r w:rsidRPr="008F37AF">
              <w:rPr>
                <w:rFonts w:cs="Arial"/>
                <w:sz w:val="28"/>
              </w:rPr>
              <w:t>製　　作：</w:t>
            </w:r>
          </w:p>
        </w:tc>
        <w:tc>
          <w:tcPr>
            <w:tcW w:w="2573" w:type="dxa"/>
          </w:tcPr>
          <w:p w:rsidR="00BB51C9" w:rsidRPr="008F37AF" w:rsidRDefault="00BB51C9" w:rsidP="00BB51C9">
            <w:pPr>
              <w:spacing w:before="120" w:after="120" w:line="360" w:lineRule="exact"/>
              <w:rPr>
                <w:rFonts w:cs="Arial"/>
                <w:sz w:val="28"/>
                <w:u w:val="single"/>
              </w:rPr>
            </w:pPr>
            <w:r>
              <w:rPr>
                <w:rFonts w:cs="Arial"/>
                <w:sz w:val="28"/>
                <w:u w:val="single"/>
              </w:rPr>
              <w:t xml:space="preserve">   </w:t>
            </w:r>
            <w:r>
              <w:rPr>
                <w:rFonts w:cs="Arial" w:hint="eastAsia"/>
                <w:sz w:val="28"/>
                <w:u w:val="single"/>
              </w:rPr>
              <w:t xml:space="preserve"> </w:t>
            </w:r>
            <w:r>
              <w:rPr>
                <w:rFonts w:cs="Arial"/>
                <w:sz w:val="28"/>
                <w:u w:val="single"/>
              </w:rPr>
              <w:t xml:space="preserve">        </w:t>
            </w:r>
          </w:p>
        </w:tc>
        <w:tc>
          <w:tcPr>
            <w:tcW w:w="2126" w:type="dxa"/>
          </w:tcPr>
          <w:p w:rsidR="00BB51C9" w:rsidRPr="008F37AF" w:rsidRDefault="00BB51C9" w:rsidP="00BB51C9">
            <w:pPr>
              <w:spacing w:before="120" w:after="120" w:line="360" w:lineRule="exact"/>
              <w:ind w:right="560"/>
              <w:jc w:val="center"/>
              <w:rPr>
                <w:rFonts w:cs="Arial"/>
                <w:sz w:val="28"/>
              </w:rPr>
            </w:pPr>
            <w:r w:rsidRPr="008F37AF">
              <w:rPr>
                <w:rFonts w:cs="Arial"/>
                <w:sz w:val="28"/>
              </w:rPr>
              <w:t>日　期：</w:t>
            </w:r>
          </w:p>
        </w:tc>
        <w:tc>
          <w:tcPr>
            <w:tcW w:w="2621" w:type="dxa"/>
            <w:vAlign w:val="center"/>
          </w:tcPr>
          <w:p w:rsidR="00BB51C9" w:rsidRPr="008F37AF" w:rsidRDefault="00BB51C9" w:rsidP="00D14C70">
            <w:pPr>
              <w:pStyle w:val="afe"/>
              <w:spacing w:beforeLines="50" w:before="180" w:afterLines="50" w:after="180" w:line="240" w:lineRule="atLeast"/>
              <w:ind w:right="480" w:firstLineChars="150" w:firstLine="360"/>
              <w:jc w:val="left"/>
              <w:rPr>
                <w:rFonts w:ascii="標楷體" w:hAnsi="標楷體" w:cs="Arial"/>
              </w:rPr>
            </w:pPr>
            <w:r w:rsidRPr="008F37AF">
              <w:rPr>
                <w:rFonts w:ascii="標楷體" w:hAnsi="標楷體" w:cs="Arial" w:hint="eastAsia"/>
                <w:kern w:val="0"/>
              </w:rPr>
              <w:t>10</w:t>
            </w:r>
            <w:r w:rsidRPr="008F37AF">
              <w:rPr>
                <w:rFonts w:ascii="標楷體" w:hAnsi="標楷體" w:cs="Arial"/>
                <w:kern w:val="0"/>
              </w:rPr>
              <w:t>6年</w:t>
            </w:r>
            <w:r w:rsidR="00D14C70">
              <w:rPr>
                <w:rFonts w:ascii="標楷體" w:hAnsi="標楷體" w:cs="Arial"/>
                <w:kern w:val="0"/>
              </w:rPr>
              <w:t>9</w:t>
            </w:r>
            <w:r w:rsidRPr="008F37AF">
              <w:rPr>
                <w:rFonts w:ascii="標楷體" w:hAnsi="標楷體" w:cs="Arial"/>
                <w:kern w:val="0"/>
              </w:rPr>
              <w:t>月</w:t>
            </w:r>
            <w:r w:rsidR="00D14C70">
              <w:rPr>
                <w:rFonts w:ascii="標楷體" w:hAnsi="標楷體" w:cs="Arial"/>
                <w:kern w:val="0"/>
              </w:rPr>
              <w:t>2</w:t>
            </w:r>
            <w:r w:rsidR="00856D70">
              <w:rPr>
                <w:rFonts w:ascii="標楷體" w:hAnsi="標楷體" w:cs="Arial" w:hint="eastAsia"/>
                <w:kern w:val="0"/>
              </w:rPr>
              <w:t>9</w:t>
            </w:r>
            <w:r w:rsidRPr="008F37AF">
              <w:rPr>
                <w:rFonts w:ascii="標楷體" w:hAnsi="標楷體" w:cs="Arial"/>
                <w:kern w:val="0"/>
              </w:rPr>
              <w:t>日</w:t>
            </w:r>
          </w:p>
        </w:tc>
      </w:tr>
      <w:tr w:rsidR="00BB51C9" w:rsidRPr="008F37AF" w:rsidTr="00BB51C9">
        <w:trPr>
          <w:cantSplit/>
          <w:trHeight w:val="738"/>
          <w:jc w:val="center"/>
        </w:trPr>
        <w:tc>
          <w:tcPr>
            <w:tcW w:w="1708" w:type="dxa"/>
          </w:tcPr>
          <w:p w:rsidR="00BB51C9" w:rsidRPr="008F37AF" w:rsidRDefault="00BB51C9" w:rsidP="00BB51C9">
            <w:pPr>
              <w:spacing w:before="120" w:after="120" w:line="360" w:lineRule="exact"/>
              <w:ind w:leftChars="0" w:left="0"/>
              <w:rPr>
                <w:rFonts w:cs="Arial"/>
                <w:sz w:val="28"/>
              </w:rPr>
            </w:pPr>
            <w:r w:rsidRPr="008F37AF">
              <w:rPr>
                <w:rFonts w:cs="Arial"/>
                <w:sz w:val="28"/>
              </w:rPr>
              <w:t>審　　核：</w:t>
            </w:r>
          </w:p>
        </w:tc>
        <w:tc>
          <w:tcPr>
            <w:tcW w:w="2573" w:type="dxa"/>
          </w:tcPr>
          <w:p w:rsidR="00BB51C9" w:rsidRPr="008F37AF" w:rsidRDefault="00BB51C9" w:rsidP="00BB51C9">
            <w:pPr>
              <w:spacing w:before="120" w:after="120" w:line="360" w:lineRule="exact"/>
              <w:rPr>
                <w:rFonts w:cs="Arial"/>
                <w:sz w:val="28"/>
                <w:u w:val="single"/>
              </w:rPr>
            </w:pPr>
            <w:r>
              <w:rPr>
                <w:rFonts w:cs="Arial"/>
                <w:sz w:val="28"/>
                <w:u w:val="single"/>
              </w:rPr>
              <w:t xml:space="preserve">         </w:t>
            </w:r>
            <w:r>
              <w:rPr>
                <w:rFonts w:cs="Arial" w:hint="eastAsia"/>
                <w:sz w:val="28"/>
                <w:u w:val="single"/>
              </w:rPr>
              <w:t xml:space="preserve">   </w:t>
            </w:r>
          </w:p>
        </w:tc>
        <w:tc>
          <w:tcPr>
            <w:tcW w:w="2126" w:type="dxa"/>
          </w:tcPr>
          <w:p w:rsidR="00BB51C9" w:rsidRPr="008F37AF" w:rsidRDefault="00BB51C9" w:rsidP="00BB51C9">
            <w:pPr>
              <w:spacing w:before="120" w:after="120" w:line="360" w:lineRule="exact"/>
              <w:ind w:right="560"/>
              <w:jc w:val="right"/>
              <w:rPr>
                <w:rFonts w:cs="Arial"/>
                <w:sz w:val="28"/>
              </w:rPr>
            </w:pPr>
            <w:r w:rsidRPr="008F37AF">
              <w:rPr>
                <w:rFonts w:cs="Arial"/>
                <w:sz w:val="28"/>
              </w:rPr>
              <w:t>日　期：</w:t>
            </w:r>
          </w:p>
        </w:tc>
        <w:tc>
          <w:tcPr>
            <w:tcW w:w="2621" w:type="dxa"/>
            <w:vAlign w:val="center"/>
          </w:tcPr>
          <w:p w:rsidR="00BB51C9" w:rsidRPr="008F37AF" w:rsidRDefault="00BB51C9" w:rsidP="00D14C70">
            <w:pPr>
              <w:pStyle w:val="afd"/>
              <w:ind w:left="0" w:right="480" w:firstLineChars="150" w:firstLine="360"/>
              <w:rPr>
                <w:rFonts w:ascii="標楷體" w:hAnsi="標楷體" w:cs="Arial"/>
              </w:rPr>
            </w:pPr>
            <w:r w:rsidRPr="008F37AF">
              <w:rPr>
                <w:rFonts w:ascii="標楷體" w:hAnsi="標楷體" w:cs="Arial" w:hint="eastAsia"/>
                <w:kern w:val="0"/>
              </w:rPr>
              <w:t>10</w:t>
            </w:r>
            <w:r w:rsidRPr="008F37AF">
              <w:rPr>
                <w:rFonts w:ascii="標楷體" w:hAnsi="標楷體" w:cs="Arial"/>
                <w:kern w:val="0"/>
              </w:rPr>
              <w:t>6年</w:t>
            </w:r>
            <w:r w:rsidR="00D14C70">
              <w:rPr>
                <w:rFonts w:ascii="標楷體" w:hAnsi="標楷體" w:cs="Arial" w:hint="eastAsia"/>
                <w:kern w:val="0"/>
              </w:rPr>
              <w:t xml:space="preserve"> </w:t>
            </w:r>
            <w:r w:rsidR="00D14C70">
              <w:rPr>
                <w:rFonts w:ascii="標楷體" w:hAnsi="標楷體" w:cs="Arial"/>
                <w:kern w:val="0"/>
              </w:rPr>
              <w:t xml:space="preserve"> </w:t>
            </w:r>
            <w:r w:rsidRPr="008F37AF">
              <w:rPr>
                <w:rFonts w:ascii="標楷體" w:hAnsi="標楷體" w:cs="Arial"/>
                <w:kern w:val="0"/>
              </w:rPr>
              <w:t>月</w:t>
            </w:r>
            <w:r w:rsidR="00D14C70">
              <w:rPr>
                <w:rFonts w:ascii="標楷體" w:hAnsi="標楷體" w:cs="Arial"/>
                <w:kern w:val="0"/>
              </w:rPr>
              <w:t xml:space="preserve">   </w:t>
            </w:r>
            <w:r w:rsidRPr="008F37AF">
              <w:rPr>
                <w:rFonts w:ascii="標楷體" w:hAnsi="標楷體" w:cs="Arial"/>
                <w:kern w:val="0"/>
              </w:rPr>
              <w:t>日</w:t>
            </w:r>
          </w:p>
        </w:tc>
      </w:tr>
    </w:tbl>
    <w:p w:rsidR="00EE54AE" w:rsidRPr="001D43F7" w:rsidRDefault="00EE54AE" w:rsidP="00533FE0">
      <w:pPr>
        <w:ind w:leftChars="0" w:left="0"/>
      </w:pPr>
    </w:p>
    <w:p w:rsidR="00271AD8" w:rsidRDefault="00271AD8">
      <w:pPr>
        <w:widowControl/>
        <w:ind w:leftChars="0" w:left="0"/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br w:type="page"/>
      </w:r>
    </w:p>
    <w:p w:rsidR="00BB51C9" w:rsidRPr="008F37AF" w:rsidRDefault="00BB51C9" w:rsidP="00BB51C9">
      <w:pPr>
        <w:jc w:val="center"/>
        <w:rPr>
          <w:rFonts w:cs="Arial"/>
          <w:sz w:val="28"/>
          <w:szCs w:val="28"/>
          <w:u w:val="single"/>
        </w:rPr>
      </w:pPr>
      <w:r w:rsidRPr="008F37AF">
        <w:rPr>
          <w:rFonts w:cs="Arial" w:hint="eastAsia"/>
          <w:sz w:val="28"/>
          <w:szCs w:val="28"/>
          <w:u w:val="single"/>
        </w:rPr>
        <w:lastRenderedPageBreak/>
        <w:t>修訂紀錄</w:t>
      </w:r>
    </w:p>
    <w:p w:rsidR="00BB51C9" w:rsidRPr="008F37AF" w:rsidRDefault="00BB51C9" w:rsidP="00BB51C9">
      <w:pPr>
        <w:jc w:val="center"/>
        <w:rPr>
          <w:rFonts w:cs="Arial"/>
          <w:szCs w:val="4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1"/>
        <w:gridCol w:w="1984"/>
        <w:gridCol w:w="3851"/>
        <w:gridCol w:w="2572"/>
      </w:tblGrid>
      <w:tr w:rsidR="00BB51C9" w:rsidRPr="008F37AF" w:rsidTr="00BB51C9">
        <w:trPr>
          <w:jc w:val="center"/>
        </w:trPr>
        <w:tc>
          <w:tcPr>
            <w:tcW w:w="1061" w:type="dxa"/>
            <w:shd w:val="clear" w:color="auto" w:fill="D0CECE"/>
            <w:vAlign w:val="center"/>
          </w:tcPr>
          <w:p w:rsidR="00BB51C9" w:rsidRPr="008F37AF" w:rsidRDefault="00BB51C9" w:rsidP="00BB51C9">
            <w:pPr>
              <w:ind w:leftChars="0" w:left="0"/>
              <w:jc w:val="center"/>
              <w:rPr>
                <w:rFonts w:cs="Arial"/>
                <w:szCs w:val="40"/>
              </w:rPr>
            </w:pPr>
            <w:r w:rsidRPr="008F37AF">
              <w:rPr>
                <w:rFonts w:cs="Arial" w:hint="eastAsia"/>
                <w:szCs w:val="40"/>
              </w:rPr>
              <w:t>版本</w:t>
            </w:r>
          </w:p>
        </w:tc>
        <w:tc>
          <w:tcPr>
            <w:tcW w:w="1984" w:type="dxa"/>
            <w:shd w:val="clear" w:color="auto" w:fill="D0CECE"/>
            <w:vAlign w:val="center"/>
          </w:tcPr>
          <w:p w:rsidR="00BB51C9" w:rsidRPr="008F37AF" w:rsidRDefault="00BB51C9" w:rsidP="00BB51C9">
            <w:pPr>
              <w:ind w:leftChars="0" w:left="0"/>
              <w:jc w:val="center"/>
              <w:rPr>
                <w:rFonts w:cs="Arial"/>
                <w:szCs w:val="40"/>
              </w:rPr>
            </w:pPr>
            <w:r w:rsidRPr="008F37AF">
              <w:rPr>
                <w:rFonts w:cs="Arial" w:hint="eastAsia"/>
                <w:szCs w:val="40"/>
              </w:rPr>
              <w:t>修訂日期</w:t>
            </w:r>
          </w:p>
          <w:p w:rsidR="00BB51C9" w:rsidRPr="008F37AF" w:rsidRDefault="00BB51C9" w:rsidP="00BB51C9">
            <w:pPr>
              <w:ind w:leftChars="0" w:left="0"/>
              <w:jc w:val="center"/>
              <w:rPr>
                <w:rFonts w:cs="Arial"/>
                <w:szCs w:val="40"/>
              </w:rPr>
            </w:pPr>
            <w:r w:rsidRPr="008F37AF">
              <w:rPr>
                <w:rFonts w:cs="Arial" w:hint="eastAsia"/>
                <w:szCs w:val="40"/>
              </w:rPr>
              <w:t>(</w:t>
            </w:r>
            <w:proofErr w:type="spellStart"/>
            <w:r w:rsidRPr="008F37AF">
              <w:rPr>
                <w:rFonts w:cs="Arial"/>
                <w:szCs w:val="40"/>
              </w:rPr>
              <w:t>yyyy</w:t>
            </w:r>
            <w:proofErr w:type="spellEnd"/>
            <w:r w:rsidRPr="008F37AF">
              <w:rPr>
                <w:rFonts w:cs="Arial"/>
                <w:szCs w:val="40"/>
              </w:rPr>
              <w:t>/mm/</w:t>
            </w:r>
            <w:proofErr w:type="spellStart"/>
            <w:r w:rsidRPr="008F37AF">
              <w:rPr>
                <w:rFonts w:cs="Arial"/>
                <w:szCs w:val="40"/>
              </w:rPr>
              <w:t>dd</w:t>
            </w:r>
            <w:proofErr w:type="spellEnd"/>
            <w:r w:rsidRPr="008F37AF">
              <w:rPr>
                <w:rFonts w:cs="Arial" w:hint="eastAsia"/>
                <w:szCs w:val="40"/>
              </w:rPr>
              <w:t>)</w:t>
            </w:r>
          </w:p>
        </w:tc>
        <w:tc>
          <w:tcPr>
            <w:tcW w:w="3851" w:type="dxa"/>
            <w:shd w:val="clear" w:color="auto" w:fill="D0CECE"/>
            <w:vAlign w:val="center"/>
          </w:tcPr>
          <w:p w:rsidR="00BB51C9" w:rsidRPr="008F37AF" w:rsidRDefault="00BB51C9" w:rsidP="00BB51C9">
            <w:pPr>
              <w:ind w:leftChars="0" w:left="0"/>
              <w:jc w:val="center"/>
              <w:rPr>
                <w:rFonts w:cs="Arial"/>
                <w:szCs w:val="40"/>
              </w:rPr>
            </w:pPr>
            <w:r w:rsidRPr="008F37AF">
              <w:rPr>
                <w:rFonts w:cs="Arial" w:hint="eastAsia"/>
                <w:szCs w:val="40"/>
              </w:rPr>
              <w:t>修改版本說明</w:t>
            </w:r>
          </w:p>
        </w:tc>
        <w:tc>
          <w:tcPr>
            <w:tcW w:w="2572" w:type="dxa"/>
            <w:shd w:val="clear" w:color="auto" w:fill="D0CECE"/>
            <w:vAlign w:val="center"/>
          </w:tcPr>
          <w:p w:rsidR="00BB51C9" w:rsidRPr="008F37AF" w:rsidRDefault="00BB51C9" w:rsidP="00BB51C9">
            <w:pPr>
              <w:tabs>
                <w:tab w:val="left" w:pos="502"/>
                <w:tab w:val="center" w:pos="994"/>
              </w:tabs>
              <w:ind w:leftChars="0" w:left="0"/>
              <w:jc w:val="center"/>
              <w:rPr>
                <w:rFonts w:cs="Arial"/>
                <w:szCs w:val="40"/>
              </w:rPr>
            </w:pPr>
            <w:r w:rsidRPr="008F37AF">
              <w:rPr>
                <w:rFonts w:cs="Arial" w:hint="eastAsia"/>
                <w:szCs w:val="40"/>
              </w:rPr>
              <w:t>作者、修訂者</w:t>
            </w:r>
          </w:p>
        </w:tc>
      </w:tr>
      <w:tr w:rsidR="00856D70" w:rsidRPr="008F37AF" w:rsidTr="00BB51C9">
        <w:trPr>
          <w:jc w:val="center"/>
        </w:trPr>
        <w:tc>
          <w:tcPr>
            <w:tcW w:w="1061" w:type="dxa"/>
            <w:shd w:val="clear" w:color="auto" w:fill="auto"/>
            <w:vAlign w:val="center"/>
          </w:tcPr>
          <w:p w:rsidR="00856D70" w:rsidRPr="008F37AF" w:rsidRDefault="00856D70" w:rsidP="00856D70">
            <w:pPr>
              <w:ind w:leftChars="0" w:left="0"/>
              <w:jc w:val="center"/>
              <w:rPr>
                <w:rFonts w:cs="Arial"/>
                <w:szCs w:val="40"/>
              </w:rPr>
            </w:pPr>
            <w:r>
              <w:rPr>
                <w:rFonts w:cs="Arial"/>
                <w:szCs w:val="40"/>
              </w:rPr>
              <w:t>V1</w:t>
            </w:r>
            <w:r w:rsidRPr="008F37AF">
              <w:rPr>
                <w:rFonts w:cs="Arial" w:hint="eastAsia"/>
                <w:szCs w:val="40"/>
              </w:rPr>
              <w:t>.</w:t>
            </w:r>
            <w:r>
              <w:rPr>
                <w:rFonts w:cs="Arial"/>
                <w:szCs w:val="40"/>
              </w:rPr>
              <w:t>0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856D70" w:rsidRPr="008F37AF" w:rsidRDefault="00856D70" w:rsidP="00856D70">
            <w:pPr>
              <w:ind w:leftChars="0" w:left="0"/>
              <w:jc w:val="center"/>
              <w:rPr>
                <w:rFonts w:cs="Arial"/>
                <w:szCs w:val="40"/>
              </w:rPr>
            </w:pPr>
            <w:r w:rsidRPr="008F37AF">
              <w:rPr>
                <w:rFonts w:cs="Arial" w:hint="eastAsia"/>
                <w:szCs w:val="40"/>
              </w:rPr>
              <w:t>201</w:t>
            </w:r>
            <w:r w:rsidRPr="008F37AF">
              <w:rPr>
                <w:rFonts w:cs="Arial"/>
                <w:szCs w:val="40"/>
              </w:rPr>
              <w:t>7</w:t>
            </w:r>
            <w:r w:rsidRPr="008F37AF">
              <w:rPr>
                <w:rFonts w:cs="Arial" w:hint="eastAsia"/>
                <w:szCs w:val="40"/>
              </w:rPr>
              <w:t>/</w:t>
            </w:r>
            <w:r>
              <w:rPr>
                <w:rFonts w:cs="Arial"/>
                <w:szCs w:val="40"/>
              </w:rPr>
              <w:t>09</w:t>
            </w:r>
            <w:r w:rsidRPr="008F37AF">
              <w:rPr>
                <w:rFonts w:cs="Arial" w:hint="eastAsia"/>
                <w:szCs w:val="40"/>
              </w:rPr>
              <w:t>/</w:t>
            </w:r>
            <w:r>
              <w:rPr>
                <w:rFonts w:cs="Arial"/>
                <w:szCs w:val="40"/>
              </w:rPr>
              <w:t>29</w:t>
            </w:r>
          </w:p>
        </w:tc>
        <w:tc>
          <w:tcPr>
            <w:tcW w:w="3851" w:type="dxa"/>
            <w:shd w:val="clear" w:color="auto" w:fill="auto"/>
            <w:vAlign w:val="center"/>
          </w:tcPr>
          <w:p w:rsidR="00AE48A4" w:rsidRDefault="00856D70" w:rsidP="00AE48A4">
            <w:pPr>
              <w:ind w:leftChars="0" w:left="0"/>
              <w:rPr>
                <w:rFonts w:cs="Arial"/>
                <w:szCs w:val="40"/>
              </w:rPr>
            </w:pPr>
            <w:r w:rsidRPr="008F37AF">
              <w:rPr>
                <w:rFonts w:cs="Arial" w:hint="eastAsia"/>
                <w:szCs w:val="40"/>
              </w:rPr>
              <w:t>初版</w:t>
            </w:r>
            <w:r w:rsidR="00AE48A4">
              <w:rPr>
                <w:rFonts w:cs="Arial" w:hint="eastAsia"/>
                <w:szCs w:val="40"/>
              </w:rPr>
              <w:t>功</w:t>
            </w:r>
            <w:r w:rsidR="00AE48A4">
              <w:rPr>
                <w:rFonts w:cs="Arial"/>
                <w:szCs w:val="40"/>
              </w:rPr>
              <w:t>能</w:t>
            </w:r>
            <w:proofErr w:type="gramStart"/>
            <w:r w:rsidR="00AE48A4">
              <w:rPr>
                <w:rFonts w:cs="Arial" w:hint="eastAsia"/>
                <w:szCs w:val="40"/>
              </w:rPr>
              <w:t>規</w:t>
            </w:r>
            <w:proofErr w:type="gramEnd"/>
            <w:r w:rsidR="00AE48A4">
              <w:rPr>
                <w:rFonts w:cs="Arial" w:hint="eastAsia"/>
                <w:szCs w:val="40"/>
              </w:rPr>
              <w:t>畫示</w:t>
            </w:r>
            <w:r w:rsidR="00AE48A4">
              <w:rPr>
                <w:rFonts w:cs="Arial"/>
                <w:szCs w:val="40"/>
              </w:rPr>
              <w:t>意</w:t>
            </w:r>
          </w:p>
          <w:p w:rsidR="00856D70" w:rsidRPr="008F37AF" w:rsidRDefault="00AE48A4" w:rsidP="00AE48A4">
            <w:pPr>
              <w:ind w:leftChars="0" w:left="0"/>
              <w:rPr>
                <w:rFonts w:cs="Arial"/>
                <w:szCs w:val="40"/>
              </w:rPr>
            </w:pPr>
            <w:r>
              <w:rPr>
                <w:rFonts w:cs="Arial" w:hint="eastAsia"/>
                <w:szCs w:val="40"/>
              </w:rPr>
              <w:t>實</w:t>
            </w:r>
            <w:r>
              <w:rPr>
                <w:rFonts w:cs="Arial"/>
                <w:szCs w:val="40"/>
              </w:rPr>
              <w:t>際</w:t>
            </w:r>
            <w:r>
              <w:rPr>
                <w:rFonts w:cs="Arial" w:hint="eastAsia"/>
                <w:szCs w:val="40"/>
              </w:rPr>
              <w:t>功</w:t>
            </w:r>
            <w:r>
              <w:rPr>
                <w:rFonts w:cs="Arial"/>
                <w:szCs w:val="40"/>
              </w:rPr>
              <w:t>能</w:t>
            </w:r>
            <w:r>
              <w:rPr>
                <w:rFonts w:cs="Arial" w:hint="eastAsia"/>
                <w:szCs w:val="40"/>
              </w:rPr>
              <w:t>需</w:t>
            </w:r>
            <w:r>
              <w:rPr>
                <w:rFonts w:cs="Arial"/>
                <w:szCs w:val="40"/>
              </w:rPr>
              <w:t>求需</w:t>
            </w:r>
            <w:r>
              <w:rPr>
                <w:rFonts w:cs="Arial" w:hint="eastAsia"/>
                <w:szCs w:val="40"/>
              </w:rPr>
              <w:t>與</w:t>
            </w:r>
            <w:r>
              <w:rPr>
                <w:rFonts w:cs="Arial"/>
                <w:szCs w:val="40"/>
              </w:rPr>
              <w:t>專</w:t>
            </w:r>
            <w:r>
              <w:rPr>
                <w:rFonts w:cs="Arial" w:hint="eastAsia"/>
                <w:szCs w:val="40"/>
              </w:rPr>
              <w:t>家</w:t>
            </w:r>
            <w:r>
              <w:rPr>
                <w:rFonts w:cs="Arial"/>
                <w:szCs w:val="40"/>
              </w:rPr>
              <w:t>及使用者討論後</w:t>
            </w:r>
            <w:r>
              <w:rPr>
                <w:rFonts w:cs="Arial" w:hint="eastAsia"/>
                <w:szCs w:val="40"/>
              </w:rPr>
              <w:t>再</w:t>
            </w:r>
            <w:r>
              <w:rPr>
                <w:rFonts w:cs="Arial"/>
                <w:szCs w:val="40"/>
              </w:rPr>
              <w:t>做系統功能調整</w:t>
            </w:r>
          </w:p>
        </w:tc>
        <w:tc>
          <w:tcPr>
            <w:tcW w:w="2572" w:type="dxa"/>
            <w:shd w:val="clear" w:color="auto" w:fill="auto"/>
            <w:vAlign w:val="center"/>
          </w:tcPr>
          <w:p w:rsidR="00856D70" w:rsidRPr="008F37AF" w:rsidRDefault="00856D70" w:rsidP="00856D70">
            <w:pPr>
              <w:ind w:leftChars="0" w:left="0"/>
              <w:rPr>
                <w:rFonts w:cs="Arial"/>
                <w:szCs w:val="40"/>
              </w:rPr>
            </w:pPr>
            <w:r w:rsidRPr="008F37AF">
              <w:rPr>
                <w:rFonts w:cs="Arial" w:hint="eastAsia"/>
                <w:szCs w:val="40"/>
              </w:rPr>
              <w:t>蘇志</w:t>
            </w:r>
            <w:r w:rsidRPr="008F37AF">
              <w:rPr>
                <w:rFonts w:cs="Arial"/>
                <w:szCs w:val="40"/>
              </w:rPr>
              <w:t>良</w:t>
            </w:r>
          </w:p>
        </w:tc>
      </w:tr>
      <w:tr w:rsidR="00856D70" w:rsidRPr="008F37AF" w:rsidTr="00BB51C9">
        <w:trPr>
          <w:jc w:val="center"/>
        </w:trPr>
        <w:tc>
          <w:tcPr>
            <w:tcW w:w="1061" w:type="dxa"/>
            <w:shd w:val="clear" w:color="auto" w:fill="auto"/>
            <w:vAlign w:val="center"/>
          </w:tcPr>
          <w:p w:rsidR="00856D70" w:rsidRPr="008F37AF" w:rsidRDefault="00856D70" w:rsidP="00856D70">
            <w:pPr>
              <w:ind w:leftChars="0" w:left="0"/>
              <w:jc w:val="center"/>
              <w:rPr>
                <w:rFonts w:cs="Arial"/>
                <w:szCs w:val="4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856D70" w:rsidRPr="008F37AF" w:rsidRDefault="00856D70" w:rsidP="00856D70">
            <w:pPr>
              <w:ind w:leftChars="0" w:left="0"/>
              <w:jc w:val="center"/>
              <w:rPr>
                <w:rFonts w:cs="Arial"/>
                <w:szCs w:val="40"/>
              </w:rPr>
            </w:pPr>
          </w:p>
        </w:tc>
        <w:tc>
          <w:tcPr>
            <w:tcW w:w="3851" w:type="dxa"/>
            <w:shd w:val="clear" w:color="auto" w:fill="auto"/>
            <w:vAlign w:val="center"/>
          </w:tcPr>
          <w:p w:rsidR="00856D70" w:rsidRPr="008F37AF" w:rsidRDefault="00856D70" w:rsidP="00856D70">
            <w:pPr>
              <w:jc w:val="center"/>
              <w:rPr>
                <w:rFonts w:cs="Arial"/>
                <w:szCs w:val="40"/>
              </w:rPr>
            </w:pPr>
          </w:p>
        </w:tc>
        <w:tc>
          <w:tcPr>
            <w:tcW w:w="2572" w:type="dxa"/>
            <w:shd w:val="clear" w:color="auto" w:fill="auto"/>
            <w:vAlign w:val="center"/>
          </w:tcPr>
          <w:p w:rsidR="00856D70" w:rsidRPr="008F37AF" w:rsidRDefault="00856D70" w:rsidP="00856D70">
            <w:pPr>
              <w:ind w:leftChars="0" w:left="0"/>
              <w:rPr>
                <w:rFonts w:cs="Arial"/>
                <w:szCs w:val="40"/>
              </w:rPr>
            </w:pPr>
          </w:p>
        </w:tc>
      </w:tr>
    </w:tbl>
    <w:p w:rsidR="00BB51C9" w:rsidRPr="008F37AF" w:rsidRDefault="00BB51C9" w:rsidP="00BB51C9">
      <w:pPr>
        <w:rPr>
          <w:sz w:val="28"/>
          <w:szCs w:val="28"/>
        </w:rPr>
      </w:pPr>
    </w:p>
    <w:p w:rsidR="00A239E9" w:rsidRPr="001D43F7" w:rsidRDefault="00A239E9" w:rsidP="00A80478">
      <w:pPr>
        <w:ind w:leftChars="0" w:left="0"/>
      </w:pPr>
    </w:p>
    <w:p w:rsidR="002A0941" w:rsidRPr="001D43F7" w:rsidRDefault="002A0941" w:rsidP="00A80478">
      <w:pPr>
        <w:ind w:leftChars="0" w:left="0"/>
        <w:sectPr w:rsidR="002A0941" w:rsidRPr="001D43F7" w:rsidSect="00AB59FA">
          <w:footerReference w:type="default" r:id="rId9"/>
          <w:headerReference w:type="first" r:id="rId10"/>
          <w:footerReference w:type="first" r:id="rId11"/>
          <w:type w:val="oddPage"/>
          <w:pgSz w:w="11906" w:h="16838"/>
          <w:pgMar w:top="720" w:right="720" w:bottom="720" w:left="720" w:header="851" w:footer="992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425"/>
          <w:docGrid w:type="lines" w:linePitch="360"/>
        </w:sectPr>
      </w:pPr>
    </w:p>
    <w:p w:rsidR="00D55F01" w:rsidRPr="001D43F7" w:rsidRDefault="002A0941" w:rsidP="00272686">
      <w:pPr>
        <w:ind w:leftChars="0" w:left="0"/>
        <w:jc w:val="center"/>
        <w:rPr>
          <w:sz w:val="32"/>
          <w:szCs w:val="32"/>
          <w:u w:val="single"/>
        </w:rPr>
      </w:pPr>
      <w:r w:rsidRPr="001D43F7">
        <w:rPr>
          <w:rFonts w:hint="eastAsia"/>
          <w:sz w:val="32"/>
          <w:szCs w:val="32"/>
          <w:u w:val="single"/>
        </w:rPr>
        <w:lastRenderedPageBreak/>
        <w:t>目</w:t>
      </w:r>
      <w:r w:rsidR="00272686" w:rsidRPr="001D43F7">
        <w:rPr>
          <w:rFonts w:hint="eastAsia"/>
          <w:sz w:val="32"/>
          <w:szCs w:val="32"/>
          <w:u w:val="single"/>
        </w:rPr>
        <w:t xml:space="preserve">        </w:t>
      </w:r>
      <w:r w:rsidRPr="001D43F7">
        <w:rPr>
          <w:rFonts w:hint="eastAsia"/>
          <w:sz w:val="32"/>
          <w:szCs w:val="32"/>
          <w:u w:val="single"/>
        </w:rPr>
        <w:t>錄</w:t>
      </w:r>
    </w:p>
    <w:p w:rsidR="009939C9" w:rsidRDefault="00857AEB">
      <w:pPr>
        <w:pStyle w:val="11"/>
        <w:rPr>
          <w:rFonts w:asciiTheme="minorHAnsi" w:eastAsiaTheme="minorEastAsia" w:hAnsiTheme="minorHAnsi" w:cstheme="minorBidi"/>
          <w:noProof/>
        </w:rPr>
      </w:pPr>
      <w:r w:rsidRPr="001D43F7">
        <w:fldChar w:fldCharType="begin"/>
      </w:r>
      <w:r w:rsidR="00D802FA" w:rsidRPr="001D43F7">
        <w:instrText xml:space="preserve"> TOC \o "1-3" \h \z \u </w:instrText>
      </w:r>
      <w:r w:rsidRPr="001D43F7">
        <w:fldChar w:fldCharType="separate"/>
      </w:r>
      <w:hyperlink w:anchor="_Toc494475826" w:history="1">
        <w:r w:rsidR="009939C9" w:rsidRPr="00F969EF">
          <w:rPr>
            <w:rStyle w:val="ad"/>
            <w:noProof/>
          </w:rPr>
          <w:t>1.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參考文件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_Toc494475826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1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11"/>
        <w:rPr>
          <w:rFonts w:asciiTheme="minorHAnsi" w:eastAsiaTheme="minorEastAsia" w:hAnsiTheme="minorHAnsi" w:cstheme="minorBidi"/>
          <w:noProof/>
        </w:rPr>
      </w:pPr>
      <w:hyperlink w:anchor="_Toc494475827" w:history="1">
        <w:r w:rsidR="009939C9" w:rsidRPr="00F969EF">
          <w:rPr>
            <w:rStyle w:val="ad"/>
            <w:noProof/>
          </w:rPr>
          <w:t>2.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系統作業通則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_Toc494475827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2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21"/>
        <w:tabs>
          <w:tab w:val="left" w:pos="1440"/>
          <w:tab w:val="right" w:leader="dot" w:pos="10456"/>
        </w:tabs>
        <w:ind w:left="480"/>
        <w:rPr>
          <w:rFonts w:asciiTheme="minorHAnsi" w:eastAsiaTheme="minorEastAsia" w:hAnsiTheme="minorHAnsi" w:cstheme="minorBidi"/>
          <w:noProof/>
        </w:rPr>
      </w:pPr>
      <w:hyperlink w:anchor="_Toc494475828" w:history="1">
        <w:r w:rsidR="009939C9" w:rsidRPr="00F969EF">
          <w:rPr>
            <w:rStyle w:val="ad"/>
            <w:noProof/>
          </w:rPr>
          <w:t>2.1.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系統通則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_Toc494475828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2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21"/>
        <w:tabs>
          <w:tab w:val="left" w:pos="1440"/>
          <w:tab w:val="right" w:leader="dot" w:pos="10456"/>
        </w:tabs>
        <w:ind w:left="480"/>
        <w:rPr>
          <w:rFonts w:asciiTheme="minorHAnsi" w:eastAsiaTheme="minorEastAsia" w:hAnsiTheme="minorHAnsi" w:cstheme="minorBidi"/>
          <w:noProof/>
        </w:rPr>
      </w:pPr>
      <w:hyperlink w:anchor="_Toc494475829" w:history="1">
        <w:r w:rsidR="009939C9" w:rsidRPr="00F969EF">
          <w:rPr>
            <w:rStyle w:val="ad"/>
            <w:noProof/>
          </w:rPr>
          <w:t>2.2.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單一入口功能通則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_Toc494475829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3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11"/>
        <w:rPr>
          <w:rFonts w:asciiTheme="minorHAnsi" w:eastAsiaTheme="minorEastAsia" w:hAnsiTheme="minorHAnsi" w:cstheme="minorBidi"/>
          <w:noProof/>
        </w:rPr>
      </w:pPr>
      <w:hyperlink w:anchor="_Toc494475830" w:history="1">
        <w:r w:rsidR="009939C9" w:rsidRPr="00F969EF">
          <w:rPr>
            <w:rStyle w:val="ad"/>
            <w:noProof/>
          </w:rPr>
          <w:t>3.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軟體規格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_Toc494475830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4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21"/>
        <w:tabs>
          <w:tab w:val="left" w:pos="1440"/>
          <w:tab w:val="right" w:leader="dot" w:pos="10456"/>
        </w:tabs>
        <w:ind w:left="480"/>
        <w:rPr>
          <w:rFonts w:asciiTheme="minorHAnsi" w:eastAsiaTheme="minorEastAsia" w:hAnsiTheme="minorHAnsi" w:cstheme="minorBidi"/>
          <w:noProof/>
        </w:rPr>
      </w:pPr>
      <w:hyperlink w:anchor="_Toc494475831" w:history="1">
        <w:r w:rsidR="009939C9" w:rsidRPr="00F969EF">
          <w:rPr>
            <w:rStyle w:val="ad"/>
            <w:noProof/>
          </w:rPr>
          <w:t>3.1.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單一入口首頁登入畫面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_Toc494475831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4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31"/>
        <w:tabs>
          <w:tab w:val="left" w:pos="2400"/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494475832" w:history="1">
        <w:r w:rsidR="009939C9" w:rsidRPr="00F969EF">
          <w:rPr>
            <w:rStyle w:val="ad"/>
            <w:noProof/>
          </w:rPr>
          <w:t>3.1.1.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帳號申請頁面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_Toc494475832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6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21"/>
        <w:tabs>
          <w:tab w:val="left" w:pos="1440"/>
          <w:tab w:val="right" w:leader="dot" w:pos="10456"/>
        </w:tabs>
        <w:ind w:left="480"/>
        <w:rPr>
          <w:rFonts w:asciiTheme="minorHAnsi" w:eastAsiaTheme="minorEastAsia" w:hAnsiTheme="minorHAnsi" w:cstheme="minorBidi"/>
          <w:noProof/>
        </w:rPr>
      </w:pPr>
      <w:hyperlink w:anchor="_Toc494475833" w:history="1">
        <w:r w:rsidR="009939C9" w:rsidRPr="00F969EF">
          <w:rPr>
            <w:rStyle w:val="ad"/>
            <w:noProof/>
          </w:rPr>
          <w:t>3.2.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系統選單畫面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_Toc494475833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7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21"/>
        <w:tabs>
          <w:tab w:val="left" w:pos="1440"/>
          <w:tab w:val="right" w:leader="dot" w:pos="10456"/>
        </w:tabs>
        <w:ind w:left="480"/>
        <w:rPr>
          <w:rFonts w:asciiTheme="minorHAnsi" w:eastAsiaTheme="minorEastAsia" w:hAnsiTheme="minorHAnsi" w:cstheme="minorBidi"/>
          <w:noProof/>
        </w:rPr>
      </w:pPr>
      <w:hyperlink w:anchor="_Toc494475834" w:history="1">
        <w:r w:rsidR="009939C9" w:rsidRPr="00F969EF">
          <w:rPr>
            <w:rStyle w:val="ad"/>
            <w:noProof/>
          </w:rPr>
          <w:t>3.3.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系統管理設定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_Toc494475834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8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31"/>
        <w:tabs>
          <w:tab w:val="left" w:pos="2400"/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494475835" w:history="1">
        <w:r w:rsidR="009939C9" w:rsidRPr="00F969EF">
          <w:rPr>
            <w:rStyle w:val="ad"/>
            <w:noProof/>
          </w:rPr>
          <w:t>3.3.1.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公告設定管理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_Toc494475835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9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31"/>
        <w:tabs>
          <w:tab w:val="left" w:pos="2400"/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494475836" w:history="1">
        <w:r w:rsidR="009939C9" w:rsidRPr="00F969EF">
          <w:rPr>
            <w:rStyle w:val="ad"/>
            <w:noProof/>
          </w:rPr>
          <w:t>3.3.2.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檔案上架管理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_Toc494475836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11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31"/>
        <w:tabs>
          <w:tab w:val="left" w:pos="2400"/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494475837" w:history="1">
        <w:r w:rsidR="009939C9" w:rsidRPr="00F969EF">
          <w:rPr>
            <w:rStyle w:val="ad"/>
            <w:noProof/>
          </w:rPr>
          <w:t>3.3.3.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系統功能管理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_Toc494475837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13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31"/>
        <w:tabs>
          <w:tab w:val="left" w:pos="2400"/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494475838" w:history="1">
        <w:r w:rsidR="009939C9" w:rsidRPr="00F969EF">
          <w:rPr>
            <w:rStyle w:val="ad"/>
            <w:noProof/>
          </w:rPr>
          <w:t>3.3.4.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系統服務管理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_Toc494475838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16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31"/>
        <w:tabs>
          <w:tab w:val="left" w:pos="2400"/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494475839" w:history="1">
        <w:r w:rsidR="009939C9" w:rsidRPr="00F969EF">
          <w:rPr>
            <w:rStyle w:val="ad"/>
            <w:noProof/>
          </w:rPr>
          <w:t>3.3.5.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單位資料管理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_Toc494475839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18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31"/>
        <w:tabs>
          <w:tab w:val="left" w:pos="2400"/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494475840" w:history="1">
        <w:r w:rsidR="009939C9" w:rsidRPr="00F969EF">
          <w:rPr>
            <w:rStyle w:val="ad"/>
            <w:noProof/>
          </w:rPr>
          <w:t>3.3.6.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角色權限管理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_Toc494475840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20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31"/>
        <w:tabs>
          <w:tab w:val="left" w:pos="2400"/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494475841" w:history="1">
        <w:r w:rsidR="009939C9" w:rsidRPr="00F969EF">
          <w:rPr>
            <w:rStyle w:val="ad"/>
            <w:noProof/>
          </w:rPr>
          <w:t>3.3.7.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人員帳號管理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_Toc494475841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24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31"/>
        <w:tabs>
          <w:tab w:val="left" w:pos="2400"/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494475842" w:history="1">
        <w:r w:rsidR="009939C9" w:rsidRPr="00F969EF">
          <w:rPr>
            <w:rStyle w:val="ad"/>
            <w:noProof/>
          </w:rPr>
          <w:t>3.3.8.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個人資訊管理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_Toc494475842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27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31"/>
        <w:tabs>
          <w:tab w:val="left" w:pos="2400"/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494475843" w:history="1">
        <w:r w:rsidR="009939C9" w:rsidRPr="00F969EF">
          <w:rPr>
            <w:rStyle w:val="ad"/>
            <w:noProof/>
          </w:rPr>
          <w:t>3.3.9.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跨系統資料上傳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_Toc494475843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28</w:t>
        </w:r>
        <w:r w:rsidR="009939C9">
          <w:rPr>
            <w:noProof/>
            <w:webHidden/>
          </w:rPr>
          <w:fldChar w:fldCharType="end"/>
        </w:r>
      </w:hyperlink>
    </w:p>
    <w:p w:rsidR="009939C9" w:rsidRDefault="004A14BE">
      <w:pPr>
        <w:pStyle w:val="21"/>
        <w:tabs>
          <w:tab w:val="left" w:pos="1440"/>
          <w:tab w:val="right" w:leader="dot" w:pos="10456"/>
        </w:tabs>
        <w:ind w:left="480"/>
        <w:rPr>
          <w:rFonts w:asciiTheme="minorHAnsi" w:eastAsiaTheme="minorEastAsia" w:hAnsiTheme="minorHAnsi" w:cstheme="minorBidi"/>
          <w:noProof/>
        </w:rPr>
      </w:pPr>
      <w:hyperlink w:anchor="_Toc494475844" w:history="1">
        <w:r w:rsidR="009939C9" w:rsidRPr="00F969EF">
          <w:rPr>
            <w:rStyle w:val="ad"/>
            <w:noProof/>
          </w:rPr>
          <w:t>3.4.</w:t>
        </w:r>
        <w:r w:rsidR="009939C9">
          <w:rPr>
            <w:rFonts w:asciiTheme="minorHAnsi" w:eastAsiaTheme="minorEastAsia" w:hAnsiTheme="minorHAnsi" w:cstheme="minorBidi"/>
            <w:noProof/>
          </w:rPr>
          <w:tab/>
        </w:r>
        <w:r w:rsidR="009939C9" w:rsidRPr="00F969EF">
          <w:rPr>
            <w:rStyle w:val="ad"/>
            <w:rFonts w:hint="eastAsia"/>
            <w:noProof/>
          </w:rPr>
          <w:t>跨系統資料索引</w:t>
        </w:r>
        <w:r w:rsidR="009939C9">
          <w:rPr>
            <w:noProof/>
            <w:webHidden/>
          </w:rPr>
          <w:tab/>
        </w:r>
        <w:r w:rsidR="009939C9">
          <w:rPr>
            <w:noProof/>
            <w:webHidden/>
          </w:rPr>
          <w:fldChar w:fldCharType="begin"/>
        </w:r>
        <w:r w:rsidR="009939C9">
          <w:rPr>
            <w:noProof/>
            <w:webHidden/>
          </w:rPr>
          <w:instrText xml:space="preserve"> PAGEREF _Toc494475844 \h </w:instrText>
        </w:r>
        <w:r w:rsidR="009939C9">
          <w:rPr>
            <w:noProof/>
            <w:webHidden/>
          </w:rPr>
        </w:r>
        <w:r w:rsidR="009939C9">
          <w:rPr>
            <w:noProof/>
            <w:webHidden/>
          </w:rPr>
          <w:fldChar w:fldCharType="separate"/>
        </w:r>
        <w:r w:rsidR="009939C9">
          <w:rPr>
            <w:noProof/>
            <w:webHidden/>
          </w:rPr>
          <w:t>30</w:t>
        </w:r>
        <w:r w:rsidR="009939C9">
          <w:rPr>
            <w:noProof/>
            <w:webHidden/>
          </w:rPr>
          <w:fldChar w:fldCharType="end"/>
        </w:r>
      </w:hyperlink>
    </w:p>
    <w:p w:rsidR="00C435B6" w:rsidRPr="001D43F7" w:rsidRDefault="00857AEB" w:rsidP="00A80478">
      <w:pPr>
        <w:ind w:leftChars="0" w:left="0"/>
      </w:pPr>
      <w:r w:rsidRPr="001D43F7">
        <w:fldChar w:fldCharType="end"/>
      </w:r>
    </w:p>
    <w:p w:rsidR="00D55F01" w:rsidRPr="001D43F7" w:rsidRDefault="00D55F01" w:rsidP="00A80478">
      <w:pPr>
        <w:ind w:leftChars="0" w:left="0"/>
      </w:pPr>
    </w:p>
    <w:p w:rsidR="00874128" w:rsidRPr="001D43F7" w:rsidRDefault="00874128" w:rsidP="000F108D">
      <w:pPr>
        <w:pStyle w:val="1"/>
        <w:ind w:left="496" w:hanging="496"/>
        <w:sectPr w:rsidR="00874128" w:rsidRPr="001D43F7" w:rsidSect="00AB59FA">
          <w:headerReference w:type="default" r:id="rId12"/>
          <w:pgSz w:w="11906" w:h="16838"/>
          <w:pgMar w:top="720" w:right="720" w:bottom="720" w:left="720" w:header="851" w:footer="992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425"/>
          <w:docGrid w:type="lines" w:linePitch="360"/>
        </w:sectPr>
      </w:pPr>
    </w:p>
    <w:p w:rsidR="000F3FAC" w:rsidRDefault="000F3FAC" w:rsidP="004A14BE">
      <w:pPr>
        <w:pStyle w:val="1"/>
        <w:numPr>
          <w:ilvl w:val="0"/>
          <w:numId w:val="49"/>
        </w:numPr>
        <w:rPr>
          <w:snapToGrid w:val="0"/>
        </w:rPr>
      </w:pPr>
      <w:bookmarkStart w:id="0" w:name="_Toc355886258"/>
      <w:bookmarkStart w:id="1" w:name="_Toc355957052"/>
      <w:bookmarkStart w:id="2" w:name="_Toc494475826"/>
      <w:bookmarkEnd w:id="0"/>
      <w:bookmarkEnd w:id="1"/>
      <w:r w:rsidRPr="00220B9A">
        <w:rPr>
          <w:rFonts w:hint="eastAsia"/>
          <w:snapToGrid w:val="0"/>
        </w:rPr>
        <w:lastRenderedPageBreak/>
        <w:t>專案概述</w:t>
      </w:r>
    </w:p>
    <w:p w:rsidR="000F3FAC" w:rsidRDefault="000F3FAC" w:rsidP="004A14BE">
      <w:pPr>
        <w:pStyle w:val="1"/>
        <w:numPr>
          <w:ilvl w:val="1"/>
          <w:numId w:val="49"/>
        </w:numPr>
        <w:rPr>
          <w:snapToGrid w:val="0"/>
        </w:rPr>
      </w:pPr>
      <w:r w:rsidRPr="00220B9A">
        <w:rPr>
          <w:rFonts w:hint="eastAsia"/>
          <w:snapToGrid w:val="0"/>
        </w:rPr>
        <w:t>系統目標</w:t>
      </w:r>
    </w:p>
    <w:p w:rsidR="000F3FAC" w:rsidRPr="000F3FAC" w:rsidRDefault="000F3FAC" w:rsidP="004A14BE">
      <w:pPr>
        <w:pStyle w:val="1"/>
        <w:numPr>
          <w:ilvl w:val="1"/>
          <w:numId w:val="49"/>
        </w:numPr>
        <w:rPr>
          <w:snapToGrid w:val="0"/>
        </w:rPr>
      </w:pPr>
      <w:r w:rsidRPr="00220B9A">
        <w:rPr>
          <w:rFonts w:hint="eastAsia"/>
          <w:snapToGrid w:val="0"/>
        </w:rPr>
        <w:t>系統建置及運作環境需求</w:t>
      </w:r>
    </w:p>
    <w:p w:rsidR="000F3FAC" w:rsidRDefault="000F3FAC" w:rsidP="004A14BE">
      <w:pPr>
        <w:pStyle w:val="1"/>
        <w:numPr>
          <w:ilvl w:val="0"/>
          <w:numId w:val="49"/>
        </w:numPr>
        <w:rPr>
          <w:rFonts w:cs="New Gulim"/>
          <w:snapToGrid w:val="0"/>
        </w:rPr>
      </w:pPr>
      <w:r w:rsidRPr="00220B9A">
        <w:rPr>
          <w:rFonts w:cs="New Gulim" w:hint="eastAsia"/>
          <w:snapToGrid w:val="0"/>
        </w:rPr>
        <w:t>系統架構及說明</w:t>
      </w:r>
    </w:p>
    <w:p w:rsidR="007743DC" w:rsidRPr="007743DC" w:rsidRDefault="007743DC" w:rsidP="007743DC"/>
    <w:p w:rsidR="007743DC" w:rsidRDefault="007743DC" w:rsidP="004A14BE">
      <w:pPr>
        <w:pStyle w:val="1"/>
        <w:numPr>
          <w:ilvl w:val="0"/>
          <w:numId w:val="49"/>
        </w:numPr>
        <w:rPr>
          <w:snapToGrid w:val="0"/>
        </w:rPr>
      </w:pPr>
      <w:r w:rsidRPr="00220B9A">
        <w:rPr>
          <w:rFonts w:hint="eastAsia"/>
          <w:snapToGrid w:val="0"/>
        </w:rPr>
        <w:t>功能畫面設計原則</w:t>
      </w:r>
    </w:p>
    <w:p w:rsidR="00A8377D" w:rsidRPr="001D43F7" w:rsidRDefault="00A8377D" w:rsidP="0040112C">
      <w:pPr>
        <w:pStyle w:val="1"/>
        <w:ind w:left="2" w:firstLine="0"/>
      </w:pPr>
      <w:r w:rsidRPr="001D43F7">
        <w:rPr>
          <w:rFonts w:hint="eastAsia"/>
        </w:rPr>
        <w:t>參考文件</w:t>
      </w:r>
      <w:bookmarkEnd w:id="2"/>
    </w:p>
    <w:p w:rsidR="00A239E9" w:rsidRPr="001D43F7" w:rsidRDefault="00A239E9" w:rsidP="005C7804">
      <w:pPr>
        <w:pStyle w:val="a2"/>
        <w:numPr>
          <w:ilvl w:val="0"/>
          <w:numId w:val="4"/>
        </w:numPr>
        <w:ind w:leftChars="0"/>
      </w:pPr>
      <w:r w:rsidRPr="001D43F7">
        <w:t>本文件的所有畫面及其</w:t>
      </w:r>
      <w:proofErr w:type="gramStart"/>
      <w:r w:rsidRPr="001D43F7">
        <w:t>內容均為說明</w:t>
      </w:r>
      <w:proofErr w:type="gramEnd"/>
      <w:r w:rsidRPr="001D43F7">
        <w:t>之必要所提供的參考示意, 實際仍以美工圖面或程式開發呈現的結果為</w:t>
      </w:r>
      <w:proofErr w:type="gramStart"/>
      <w:r w:rsidRPr="001D43F7">
        <w:t>準</w:t>
      </w:r>
      <w:proofErr w:type="gramEnd"/>
      <w:r w:rsidRPr="001D43F7">
        <w:t>。</w:t>
      </w:r>
    </w:p>
    <w:p w:rsidR="007A18F2" w:rsidRPr="001D43F7" w:rsidRDefault="007A18F2" w:rsidP="0040112C">
      <w:pPr>
        <w:pStyle w:val="1"/>
        <w:pageBreakBefore/>
        <w:ind w:left="2" w:firstLine="0"/>
      </w:pPr>
      <w:bookmarkStart w:id="3" w:name="_Toc494475827"/>
      <w:r w:rsidRPr="001D43F7">
        <w:lastRenderedPageBreak/>
        <w:t>系統作業通則</w:t>
      </w:r>
      <w:bookmarkEnd w:id="3"/>
    </w:p>
    <w:p w:rsidR="00AE431D" w:rsidRPr="001D43F7" w:rsidRDefault="00AE431D" w:rsidP="0040112C">
      <w:pPr>
        <w:pStyle w:val="2"/>
        <w:ind w:left="2"/>
      </w:pPr>
      <w:bookmarkStart w:id="4" w:name="_Toc494475828"/>
      <w:r w:rsidRPr="001D43F7">
        <w:t>系統通則</w:t>
      </w:r>
      <w:bookmarkEnd w:id="4"/>
    </w:p>
    <w:p w:rsidR="00AE431D" w:rsidRPr="001D43F7" w:rsidRDefault="00AE431D" w:rsidP="005C7804">
      <w:pPr>
        <w:pStyle w:val="a2"/>
        <w:numPr>
          <w:ilvl w:val="0"/>
          <w:numId w:val="2"/>
        </w:numPr>
        <w:ind w:leftChars="0"/>
      </w:pPr>
      <w:r w:rsidRPr="001D43F7">
        <w:t>資料輸出</w:t>
      </w:r>
    </w:p>
    <w:p w:rsidR="00AE431D" w:rsidRPr="001D43F7" w:rsidRDefault="00AE431D" w:rsidP="004A14BE">
      <w:pPr>
        <w:numPr>
          <w:ilvl w:val="2"/>
          <w:numId w:val="9"/>
        </w:numPr>
        <w:ind w:leftChars="0"/>
      </w:pPr>
      <w:r w:rsidRPr="001D43F7">
        <w:t>列印的資料一律加上</w:t>
      </w:r>
      <w:r w:rsidRPr="001D43F7">
        <w:rPr>
          <w:rFonts w:hint="eastAsia"/>
        </w:rPr>
        <w:t>「</w:t>
      </w:r>
      <w:r w:rsidRPr="001D43F7">
        <w:t>資料時間</w:t>
      </w:r>
      <w:r w:rsidRPr="001D43F7">
        <w:rPr>
          <w:rFonts w:hint="eastAsia"/>
        </w:rPr>
        <w:t>」</w:t>
      </w:r>
      <w:r w:rsidRPr="001D43F7">
        <w:t>、</w:t>
      </w:r>
      <w:r w:rsidRPr="001D43F7">
        <w:rPr>
          <w:rFonts w:hint="eastAsia"/>
        </w:rPr>
        <w:t>「</w:t>
      </w:r>
      <w:r w:rsidRPr="001D43F7">
        <w:t>列印時間</w:t>
      </w:r>
      <w:r w:rsidRPr="001D43F7">
        <w:rPr>
          <w:rFonts w:hint="eastAsia"/>
        </w:rPr>
        <w:t>」,</w:t>
      </w:r>
      <w:r w:rsidRPr="001D43F7">
        <w:t xml:space="preserve"> 除非特別指定, 否則一律顯示</w:t>
      </w:r>
      <w:r w:rsidRPr="001D43F7">
        <w:rPr>
          <w:rFonts w:hint="eastAsia"/>
        </w:rPr>
        <w:t>「</w:t>
      </w:r>
      <w:r w:rsidRPr="001D43F7">
        <w:t>日期</w:t>
      </w:r>
      <w:r w:rsidRPr="001D43F7">
        <w:rPr>
          <w:rFonts w:hint="eastAsia"/>
        </w:rPr>
        <w:t>」</w:t>
      </w:r>
      <w:r w:rsidRPr="001D43F7">
        <w:t>+</w:t>
      </w:r>
      <w:r w:rsidRPr="001D43F7">
        <w:rPr>
          <w:rFonts w:hint="eastAsia"/>
        </w:rPr>
        <w:t>「</w:t>
      </w:r>
      <w:r w:rsidRPr="001D43F7">
        <w:t>時間」的組合</w:t>
      </w:r>
    </w:p>
    <w:p w:rsidR="00AE431D" w:rsidRPr="001D43F7" w:rsidRDefault="00AE431D" w:rsidP="004A14BE">
      <w:pPr>
        <w:numPr>
          <w:ilvl w:val="2"/>
          <w:numId w:val="9"/>
        </w:numPr>
        <w:ind w:leftChars="0"/>
      </w:pPr>
      <w:r w:rsidRPr="001D43F7">
        <w:t>日期分隔使用</w:t>
      </w:r>
      <w:proofErr w:type="gramStart"/>
      <w:r w:rsidRPr="001D43F7">
        <w:t>”</w:t>
      </w:r>
      <w:proofErr w:type="gramEnd"/>
      <w:r w:rsidRPr="001D43F7">
        <w:t>/</w:t>
      </w:r>
      <w:proofErr w:type="gramStart"/>
      <w:r w:rsidRPr="001D43F7">
        <w:t>”</w:t>
      </w:r>
      <w:proofErr w:type="gramEnd"/>
      <w:r w:rsidRPr="001D43F7">
        <w:t>, 例如201</w:t>
      </w:r>
      <w:r w:rsidR="0087008F">
        <w:t>7</w:t>
      </w:r>
      <w:r w:rsidRPr="001D43F7">
        <w:t>/</w:t>
      </w:r>
      <w:r w:rsidR="0087008F">
        <w:t>09</w:t>
      </w:r>
      <w:r w:rsidRPr="001D43F7">
        <w:t>/29, 使用西元年表示</w:t>
      </w:r>
    </w:p>
    <w:p w:rsidR="00AE431D" w:rsidRPr="001D43F7" w:rsidRDefault="00AE431D" w:rsidP="004A14BE">
      <w:pPr>
        <w:numPr>
          <w:ilvl w:val="2"/>
          <w:numId w:val="9"/>
        </w:numPr>
        <w:ind w:leftChars="0"/>
      </w:pPr>
      <w:r w:rsidRPr="001D43F7">
        <w:t>時間分隔使用</w:t>
      </w:r>
      <w:proofErr w:type="gramStart"/>
      <w:r w:rsidRPr="001D43F7">
        <w:t>”</w:t>
      </w:r>
      <w:proofErr w:type="gramEnd"/>
      <w:r w:rsidRPr="001D43F7">
        <w:t>:”, 例如13:23:54, 以24小時制表示</w:t>
      </w:r>
    </w:p>
    <w:p w:rsidR="00177C78" w:rsidRPr="001D43F7" w:rsidRDefault="00177C78" w:rsidP="001763E5">
      <w:pPr>
        <w:ind w:leftChars="0" w:left="1588"/>
      </w:pPr>
    </w:p>
    <w:p w:rsidR="00177C78" w:rsidRPr="001D43F7" w:rsidRDefault="00177C78" w:rsidP="00177C78">
      <w:pPr>
        <w:ind w:leftChars="0" w:left="1588"/>
      </w:pPr>
    </w:p>
    <w:p w:rsidR="0016266D" w:rsidRPr="001D43F7" w:rsidRDefault="0016266D">
      <w:pPr>
        <w:widowControl/>
        <w:ind w:leftChars="0" w:left="0"/>
        <w:rPr>
          <w:b/>
          <w:bCs/>
          <w:kern w:val="52"/>
          <w:sz w:val="28"/>
          <w:szCs w:val="28"/>
        </w:rPr>
      </w:pPr>
      <w:r w:rsidRPr="001D43F7">
        <w:br w:type="page"/>
      </w:r>
    </w:p>
    <w:p w:rsidR="007A18F2" w:rsidRPr="001D43F7" w:rsidRDefault="00856D70" w:rsidP="0040112C">
      <w:pPr>
        <w:pStyle w:val="2"/>
        <w:ind w:left="2"/>
      </w:pPr>
      <w:bookmarkStart w:id="5" w:name="_Toc494475829"/>
      <w:r>
        <w:rPr>
          <w:rFonts w:hint="eastAsia"/>
        </w:rPr>
        <w:lastRenderedPageBreak/>
        <w:t>單</w:t>
      </w:r>
      <w:r>
        <w:t>一</w:t>
      </w:r>
      <w:r>
        <w:rPr>
          <w:rFonts w:hint="eastAsia"/>
        </w:rPr>
        <w:t>入口</w:t>
      </w:r>
      <w:r w:rsidR="00055D4A">
        <w:t>功能</w:t>
      </w:r>
      <w:r w:rsidR="007A18F2" w:rsidRPr="001D43F7">
        <w:t>通則</w:t>
      </w:r>
      <w:bookmarkEnd w:id="5"/>
    </w:p>
    <w:p w:rsidR="007A18F2" w:rsidRPr="001D43F7" w:rsidRDefault="007A18F2" w:rsidP="004A14BE">
      <w:pPr>
        <w:pStyle w:val="a2"/>
        <w:numPr>
          <w:ilvl w:val="0"/>
          <w:numId w:val="10"/>
        </w:numPr>
        <w:ind w:leftChars="0"/>
      </w:pPr>
      <w:r w:rsidRPr="001D43F7">
        <w:t>每一動作畫面等待輸入時間超出30</w:t>
      </w:r>
      <w:r w:rsidR="00AE48A4">
        <w:t>0</w:t>
      </w:r>
      <w:r w:rsidRPr="001D43F7">
        <w:t>秒即自動取消回主畫面</w:t>
      </w:r>
    </w:p>
    <w:p w:rsidR="007A18F2" w:rsidRPr="001D43F7" w:rsidRDefault="007A18F2" w:rsidP="0040112C">
      <w:pPr>
        <w:ind w:leftChars="0"/>
        <w:jc w:val="right"/>
      </w:pPr>
    </w:p>
    <w:p w:rsidR="00BD00DC" w:rsidRPr="001D43F7" w:rsidRDefault="00FB2396" w:rsidP="00487731">
      <w:pPr>
        <w:pStyle w:val="1"/>
        <w:pageBreakBefore/>
        <w:ind w:left="496" w:hanging="496"/>
      </w:pPr>
      <w:bookmarkStart w:id="6" w:name="_Toc494475830"/>
      <w:r w:rsidRPr="001D43F7">
        <w:rPr>
          <w:rFonts w:hint="eastAsia"/>
        </w:rPr>
        <w:lastRenderedPageBreak/>
        <w:t>軟體規格</w:t>
      </w:r>
      <w:bookmarkEnd w:id="6"/>
    </w:p>
    <w:p w:rsidR="00DF28B5" w:rsidRPr="000F3501" w:rsidRDefault="00C10CAE" w:rsidP="0040112C">
      <w:pPr>
        <w:pStyle w:val="2"/>
        <w:ind w:left="2"/>
      </w:pPr>
      <w:bookmarkStart w:id="7" w:name="_Toc494475831"/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824EAA">
        <w:rPr>
          <w:rFonts w:hint="eastAsia"/>
        </w:rPr>
        <w:t>首</w:t>
      </w:r>
      <w:r w:rsidRPr="00824EAA">
        <w:t>頁</w:t>
      </w:r>
      <w:r>
        <w:rPr>
          <w:rFonts w:hint="eastAsia"/>
        </w:rPr>
        <w:t>登</w:t>
      </w:r>
      <w:r>
        <w:t>入畫</w:t>
      </w:r>
      <w:r>
        <w:rPr>
          <w:rFonts w:hint="eastAsia"/>
        </w:rPr>
        <w:t>面</w:t>
      </w:r>
      <w:bookmarkEnd w:id="7"/>
    </w:p>
    <w:p w:rsidR="00DF28B5" w:rsidRPr="00C10CAE" w:rsidRDefault="00DF28B5" w:rsidP="005C7804">
      <w:pPr>
        <w:pStyle w:val="a2"/>
        <w:numPr>
          <w:ilvl w:val="0"/>
          <w:numId w:val="7"/>
        </w:numPr>
        <w:ind w:leftChars="0"/>
      </w:pPr>
      <w:r w:rsidRPr="00C10CAE">
        <w:rPr>
          <w:rFonts w:hint="eastAsia"/>
        </w:rPr>
        <w:t>功能說明：</w:t>
      </w:r>
    </w:p>
    <w:p w:rsidR="00DF28B5" w:rsidRPr="00C10CAE" w:rsidRDefault="00C10CAE" w:rsidP="005C7804">
      <w:pPr>
        <w:pStyle w:val="a2"/>
        <w:numPr>
          <w:ilvl w:val="1"/>
          <w:numId w:val="7"/>
        </w:numPr>
        <w:ind w:leftChars="0"/>
      </w:pPr>
      <w:r>
        <w:rPr>
          <w:rFonts w:hint="eastAsia"/>
        </w:rPr>
        <w:t>進</w:t>
      </w:r>
      <w:r>
        <w:t>入</w:t>
      </w: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 w:rsidRPr="00C10CAE">
        <w:rPr>
          <w:rFonts w:hint="eastAsia"/>
        </w:rPr>
        <w:t>登</w:t>
      </w:r>
      <w:r w:rsidRPr="00C10CAE">
        <w:t>入</w:t>
      </w:r>
      <w:r w:rsidR="00DF28B5" w:rsidRPr="00C10CAE">
        <w:rPr>
          <w:rFonts w:hint="eastAsia"/>
        </w:rPr>
        <w:t>畫面。</w:t>
      </w:r>
    </w:p>
    <w:p w:rsidR="00DF28B5" w:rsidRPr="00C10CAE" w:rsidRDefault="00DF28B5" w:rsidP="005C7804">
      <w:pPr>
        <w:pStyle w:val="a2"/>
        <w:numPr>
          <w:ilvl w:val="0"/>
          <w:numId w:val="7"/>
        </w:numPr>
        <w:ind w:leftChars="0"/>
      </w:pPr>
      <w:r w:rsidRPr="00C10CAE">
        <w:rPr>
          <w:rFonts w:hint="eastAsia"/>
        </w:rPr>
        <w:t>入口啟動路徑：</w:t>
      </w:r>
    </w:p>
    <w:p w:rsidR="00DF28B5" w:rsidRPr="00C10CAE" w:rsidRDefault="00C10CAE" w:rsidP="005C7804">
      <w:pPr>
        <w:pStyle w:val="a2"/>
        <w:numPr>
          <w:ilvl w:val="1"/>
          <w:numId w:val="7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 w:rsidR="00DF28B5" w:rsidRPr="00C10CAE">
        <w:rPr>
          <w:rFonts w:hint="eastAsia"/>
        </w:rPr>
        <w:t>。</w:t>
      </w:r>
    </w:p>
    <w:p w:rsidR="00DF28B5" w:rsidRPr="00C10CAE" w:rsidRDefault="00DF28B5" w:rsidP="005C7804">
      <w:pPr>
        <w:pStyle w:val="a2"/>
        <w:keepNext/>
        <w:numPr>
          <w:ilvl w:val="0"/>
          <w:numId w:val="7"/>
        </w:numPr>
        <w:ind w:leftChars="0"/>
      </w:pPr>
      <w:r w:rsidRPr="00C10CAE">
        <w:rPr>
          <w:rFonts w:hint="eastAsia"/>
        </w:rPr>
        <w:t>操作畫面示意圖如下：</w:t>
      </w:r>
    </w:p>
    <w:p w:rsidR="00C10CAE" w:rsidRDefault="00C10CAE" w:rsidP="0040112C">
      <w:pPr>
        <w:pStyle w:val="a2"/>
        <w:ind w:leftChars="0" w:left="1134"/>
        <w:jc w:val="center"/>
      </w:pPr>
    </w:p>
    <w:p w:rsidR="00C10CAE" w:rsidRDefault="00C10CAE" w:rsidP="00C10CAE">
      <w:pPr>
        <w:pStyle w:val="a2"/>
        <w:ind w:leftChars="0" w:left="1134" w:firstLineChars="200" w:firstLine="480"/>
      </w:pPr>
      <w:r>
        <w:rPr>
          <w:noProof/>
        </w:rPr>
        <w:drawing>
          <wp:inline distT="0" distB="0" distL="0" distR="0" wp14:anchorId="3E4BDD78" wp14:editId="7F7C0AF3">
            <wp:extent cx="3753015" cy="268732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235" cy="270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6CD5" w:rsidRPr="00C10CAE" w:rsidRDefault="00C10CAE" w:rsidP="0040112C">
      <w:pPr>
        <w:pStyle w:val="a2"/>
        <w:ind w:leftChars="0" w:left="1134"/>
        <w:jc w:val="center"/>
      </w:pPr>
      <w:r w:rsidRPr="00E47D53">
        <w:rPr>
          <w:noProof/>
          <w:sz w:val="28"/>
        </w:rPr>
        <w:drawing>
          <wp:inline distT="0" distB="0" distL="0" distR="0" wp14:anchorId="122123C5" wp14:editId="1C660373">
            <wp:extent cx="5274310" cy="2966720"/>
            <wp:effectExtent l="0" t="0" r="2540" b="508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A5" w:rsidRPr="00C10CAE" w:rsidRDefault="00DF4CA5" w:rsidP="0040112C">
      <w:pPr>
        <w:pStyle w:val="a2"/>
        <w:ind w:leftChars="0" w:left="1134"/>
        <w:jc w:val="center"/>
      </w:pPr>
    </w:p>
    <w:p w:rsidR="00DF28B5" w:rsidRPr="00C10CAE" w:rsidRDefault="00DF28B5" w:rsidP="005C7804">
      <w:pPr>
        <w:pStyle w:val="a2"/>
        <w:keepNext/>
        <w:numPr>
          <w:ilvl w:val="0"/>
          <w:numId w:val="7"/>
        </w:numPr>
        <w:ind w:leftChars="0"/>
      </w:pPr>
      <w:r w:rsidRPr="00C10CAE">
        <w:rPr>
          <w:rFonts w:hint="eastAsia"/>
        </w:rPr>
        <w:lastRenderedPageBreak/>
        <w:t>畫面欄位說明：</w:t>
      </w:r>
    </w:p>
    <w:p w:rsidR="00DF28B5" w:rsidRPr="00C10CAE" w:rsidRDefault="00DF28B5" w:rsidP="00DF28B5">
      <w:pPr>
        <w:pStyle w:val="a2"/>
        <w:ind w:leftChars="0" w:left="1134"/>
      </w:pPr>
      <w:r w:rsidRPr="00C10CAE">
        <w:rPr>
          <w:rFonts w:hint="eastAsia"/>
        </w:rPr>
        <w:t>N/A</w:t>
      </w:r>
    </w:p>
    <w:p w:rsidR="00DF28B5" w:rsidRPr="00C10CAE" w:rsidRDefault="00DF28B5" w:rsidP="005C7804">
      <w:pPr>
        <w:pStyle w:val="a2"/>
        <w:keepNext/>
        <w:numPr>
          <w:ilvl w:val="0"/>
          <w:numId w:val="7"/>
        </w:numPr>
        <w:ind w:leftChars="0"/>
      </w:pPr>
      <w:r w:rsidRPr="00C10CAE">
        <w:rPr>
          <w:rFonts w:hint="eastAsia"/>
        </w:rPr>
        <w:t>其他說明：</w:t>
      </w:r>
    </w:p>
    <w:p w:rsidR="00DF28B5" w:rsidRPr="00C10CAE" w:rsidRDefault="00DF28B5" w:rsidP="005C7804">
      <w:pPr>
        <w:pStyle w:val="a2"/>
        <w:numPr>
          <w:ilvl w:val="1"/>
          <w:numId w:val="7"/>
        </w:numPr>
        <w:ind w:leftChars="0"/>
      </w:pPr>
    </w:p>
    <w:p w:rsidR="00F55E03" w:rsidRDefault="00F55E03">
      <w:pPr>
        <w:widowControl/>
        <w:ind w:leftChars="0" w:left="0"/>
      </w:pPr>
      <w:r>
        <w:br w:type="page"/>
      </w:r>
    </w:p>
    <w:p w:rsidR="00F55E03" w:rsidRDefault="00F55E03" w:rsidP="00F55E03">
      <w:pPr>
        <w:pStyle w:val="3"/>
      </w:pPr>
      <w:bookmarkStart w:id="8" w:name="_Toc494475832"/>
      <w:r>
        <w:rPr>
          <w:rFonts w:hint="eastAsia"/>
        </w:rPr>
        <w:lastRenderedPageBreak/>
        <w:t>帳號申請頁面</w:t>
      </w:r>
      <w:bookmarkEnd w:id="8"/>
    </w:p>
    <w:p w:rsidR="00F55E03" w:rsidRPr="001D43F7" w:rsidRDefault="00F55E03" w:rsidP="004A14BE">
      <w:pPr>
        <w:pStyle w:val="a2"/>
        <w:numPr>
          <w:ilvl w:val="0"/>
          <w:numId w:val="15"/>
        </w:numPr>
        <w:ind w:leftChars="0"/>
      </w:pPr>
      <w:r w:rsidRPr="001D43F7">
        <w:rPr>
          <w:rFonts w:hint="eastAsia"/>
        </w:rPr>
        <w:t>功能說明：</w:t>
      </w:r>
    </w:p>
    <w:p w:rsidR="00F55E03" w:rsidRPr="001D43F7" w:rsidRDefault="00F55E03" w:rsidP="004A14BE">
      <w:pPr>
        <w:pStyle w:val="a2"/>
        <w:numPr>
          <w:ilvl w:val="1"/>
          <w:numId w:val="15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 w:rsidRPr="001D43F7">
        <w:rPr>
          <w:rFonts w:hint="eastAsia"/>
        </w:rPr>
        <w:t>畫面。</w:t>
      </w:r>
    </w:p>
    <w:p w:rsidR="00F55E03" w:rsidRPr="001D43F7" w:rsidRDefault="00F55E03" w:rsidP="004A14BE">
      <w:pPr>
        <w:pStyle w:val="a2"/>
        <w:keepNext/>
        <w:numPr>
          <w:ilvl w:val="0"/>
          <w:numId w:val="15"/>
        </w:numPr>
        <w:ind w:leftChars="0"/>
      </w:pPr>
      <w:r w:rsidRPr="001D43F7">
        <w:rPr>
          <w:rFonts w:hint="eastAsia"/>
        </w:rPr>
        <w:t>入口啟動路徑：</w:t>
      </w:r>
    </w:p>
    <w:p w:rsidR="00F55E03" w:rsidRPr="001D43F7" w:rsidRDefault="00F55E03" w:rsidP="004A14BE">
      <w:pPr>
        <w:pStyle w:val="a2"/>
        <w:keepNext/>
        <w:numPr>
          <w:ilvl w:val="1"/>
          <w:numId w:val="15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sym w:font="Wingdings" w:char="F0E0"/>
      </w:r>
      <w:r w:rsidRPr="00F55E03">
        <w:rPr>
          <w:rFonts w:hint="eastAsia"/>
        </w:rPr>
        <w:t>帳號申請頁面</w:t>
      </w:r>
      <w:r w:rsidRPr="001D43F7">
        <w:rPr>
          <w:rFonts w:hint="eastAsia"/>
        </w:rPr>
        <w:t>。</w:t>
      </w:r>
    </w:p>
    <w:p w:rsidR="00F55E03" w:rsidRDefault="00F55E03" w:rsidP="004A14BE">
      <w:pPr>
        <w:pStyle w:val="a2"/>
        <w:keepNext/>
        <w:numPr>
          <w:ilvl w:val="0"/>
          <w:numId w:val="15"/>
        </w:numPr>
        <w:ind w:leftChars="0"/>
      </w:pPr>
      <w:r w:rsidRPr="001D43F7">
        <w:rPr>
          <w:rFonts w:hint="eastAsia"/>
        </w:rPr>
        <w:t>操作畫面示意圖如下：</w:t>
      </w:r>
    </w:p>
    <w:p w:rsidR="00F55E03" w:rsidRPr="008473FC" w:rsidRDefault="00F55E03" w:rsidP="00F55E03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32F0E1A" wp14:editId="7F3CE132">
            <wp:extent cx="5274310" cy="1920240"/>
            <wp:effectExtent l="0" t="0" r="254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03" w:rsidRPr="001D43F7" w:rsidRDefault="00F55E03" w:rsidP="00F55E03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F55E03" w:rsidRPr="001D43F7" w:rsidRDefault="00F55E03" w:rsidP="004A14BE">
      <w:pPr>
        <w:pStyle w:val="a2"/>
        <w:keepNext/>
        <w:numPr>
          <w:ilvl w:val="0"/>
          <w:numId w:val="15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F55E03" w:rsidRPr="001D43F7" w:rsidTr="00856D70">
        <w:trPr>
          <w:cantSplit/>
          <w:tblHeader/>
        </w:trPr>
        <w:tc>
          <w:tcPr>
            <w:tcW w:w="675" w:type="dxa"/>
            <w:shd w:val="clear" w:color="auto" w:fill="92D050"/>
          </w:tcPr>
          <w:p w:rsidR="00F55E03" w:rsidRPr="001D43F7" w:rsidRDefault="00F55E03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F55E03" w:rsidRPr="001D43F7" w:rsidRDefault="00F55E03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F55E03" w:rsidRPr="001D43F7" w:rsidRDefault="00F55E03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F55E03" w:rsidRPr="001D43F7" w:rsidRDefault="00F55E03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F55E03" w:rsidRPr="001D43F7" w:rsidTr="00856D70">
        <w:trPr>
          <w:cantSplit/>
        </w:trPr>
        <w:tc>
          <w:tcPr>
            <w:tcW w:w="675" w:type="dxa"/>
          </w:tcPr>
          <w:p w:rsidR="00F55E03" w:rsidRPr="001D43F7" w:rsidRDefault="00F55E03" w:rsidP="004A14BE">
            <w:pPr>
              <w:pStyle w:val="a2"/>
              <w:numPr>
                <w:ilvl w:val="0"/>
                <w:numId w:val="16"/>
              </w:numPr>
              <w:ind w:leftChars="0"/>
            </w:pPr>
          </w:p>
        </w:tc>
        <w:tc>
          <w:tcPr>
            <w:tcW w:w="2268" w:type="dxa"/>
          </w:tcPr>
          <w:p w:rsidR="00F55E03" w:rsidRDefault="00F55E03" w:rsidP="00856D70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</w:tr>
      <w:tr w:rsidR="00F55E03" w:rsidRPr="001D43F7" w:rsidTr="00856D70">
        <w:trPr>
          <w:cantSplit/>
        </w:trPr>
        <w:tc>
          <w:tcPr>
            <w:tcW w:w="675" w:type="dxa"/>
          </w:tcPr>
          <w:p w:rsidR="00F55E03" w:rsidRPr="001D43F7" w:rsidRDefault="00F55E03" w:rsidP="004A14BE">
            <w:pPr>
              <w:pStyle w:val="a2"/>
              <w:numPr>
                <w:ilvl w:val="0"/>
                <w:numId w:val="16"/>
              </w:numPr>
              <w:ind w:leftChars="0"/>
            </w:pPr>
          </w:p>
        </w:tc>
        <w:tc>
          <w:tcPr>
            <w:tcW w:w="226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</w:tr>
      <w:tr w:rsidR="00F55E03" w:rsidRPr="001D43F7" w:rsidTr="00856D70">
        <w:trPr>
          <w:cantSplit/>
        </w:trPr>
        <w:tc>
          <w:tcPr>
            <w:tcW w:w="675" w:type="dxa"/>
          </w:tcPr>
          <w:p w:rsidR="00F55E03" w:rsidRPr="001D43F7" w:rsidRDefault="00F55E03" w:rsidP="004A14BE">
            <w:pPr>
              <w:pStyle w:val="a2"/>
              <w:numPr>
                <w:ilvl w:val="0"/>
                <w:numId w:val="16"/>
              </w:numPr>
              <w:ind w:leftChars="0"/>
            </w:pPr>
          </w:p>
        </w:tc>
        <w:tc>
          <w:tcPr>
            <w:tcW w:w="226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</w:tr>
      <w:tr w:rsidR="00F55E03" w:rsidRPr="001D43F7" w:rsidTr="00856D70">
        <w:trPr>
          <w:cantSplit/>
        </w:trPr>
        <w:tc>
          <w:tcPr>
            <w:tcW w:w="675" w:type="dxa"/>
          </w:tcPr>
          <w:p w:rsidR="00F55E03" w:rsidRPr="001D43F7" w:rsidRDefault="00F55E03" w:rsidP="004A14BE">
            <w:pPr>
              <w:pStyle w:val="a2"/>
              <w:numPr>
                <w:ilvl w:val="0"/>
                <w:numId w:val="16"/>
              </w:numPr>
              <w:ind w:leftChars="0"/>
            </w:pPr>
          </w:p>
        </w:tc>
        <w:tc>
          <w:tcPr>
            <w:tcW w:w="226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</w:tr>
    </w:tbl>
    <w:p w:rsidR="00F55E03" w:rsidRPr="001D43F7" w:rsidRDefault="00F55E03" w:rsidP="004A14BE">
      <w:pPr>
        <w:pStyle w:val="a2"/>
        <w:numPr>
          <w:ilvl w:val="0"/>
          <w:numId w:val="15"/>
        </w:numPr>
        <w:ind w:leftChars="0"/>
      </w:pPr>
      <w:r w:rsidRPr="001D43F7">
        <w:rPr>
          <w:rFonts w:hint="eastAsia"/>
        </w:rPr>
        <w:t>其他說明：</w:t>
      </w:r>
    </w:p>
    <w:p w:rsidR="00F55E03" w:rsidRPr="001D43F7" w:rsidRDefault="00F55E03" w:rsidP="004A14BE">
      <w:pPr>
        <w:pStyle w:val="a2"/>
        <w:numPr>
          <w:ilvl w:val="1"/>
          <w:numId w:val="15"/>
        </w:numPr>
        <w:ind w:leftChars="0"/>
      </w:pPr>
      <w:proofErr w:type="spellStart"/>
      <w:r>
        <w:rPr>
          <w:rFonts w:hint="eastAsia"/>
        </w:rPr>
        <w:t>xxxx</w:t>
      </w:r>
      <w:proofErr w:type="spellEnd"/>
    </w:p>
    <w:p w:rsidR="00F55E03" w:rsidRDefault="00F55E03" w:rsidP="00F55E03">
      <w:pPr>
        <w:pStyle w:val="a2"/>
        <w:ind w:leftChars="0" w:left="1497"/>
      </w:pPr>
    </w:p>
    <w:p w:rsidR="00DF28B5" w:rsidRPr="00C10CAE" w:rsidRDefault="00DF28B5" w:rsidP="00C10CAE">
      <w:pPr>
        <w:pStyle w:val="a2"/>
        <w:keepNext/>
        <w:ind w:leftChars="0" w:left="1497"/>
      </w:pPr>
    </w:p>
    <w:p w:rsidR="001969D3" w:rsidRPr="001D43F7" w:rsidRDefault="00613379" w:rsidP="001969D3">
      <w:pPr>
        <w:pStyle w:val="2"/>
        <w:pageBreakBefore/>
        <w:ind w:left="0"/>
      </w:pPr>
      <w:bookmarkStart w:id="9" w:name="_Toc494475833"/>
      <w:r>
        <w:rPr>
          <w:rFonts w:hint="eastAsia"/>
        </w:rPr>
        <w:lastRenderedPageBreak/>
        <w:t>系</w:t>
      </w:r>
      <w:r>
        <w:t>統</w:t>
      </w:r>
      <w:r>
        <w:rPr>
          <w:rFonts w:hint="eastAsia"/>
        </w:rPr>
        <w:t>選</w:t>
      </w:r>
      <w:r>
        <w:t>單</w:t>
      </w:r>
      <w:r w:rsidR="001969D3" w:rsidRPr="001D43F7">
        <w:rPr>
          <w:rFonts w:hint="eastAsia"/>
        </w:rPr>
        <w:t>畫面</w:t>
      </w:r>
      <w:bookmarkEnd w:id="9"/>
    </w:p>
    <w:p w:rsidR="0091491A" w:rsidRPr="001D43F7" w:rsidRDefault="0091491A" w:rsidP="005C7804">
      <w:pPr>
        <w:pStyle w:val="a2"/>
        <w:numPr>
          <w:ilvl w:val="0"/>
          <w:numId w:val="5"/>
        </w:numPr>
        <w:ind w:leftChars="0"/>
      </w:pPr>
      <w:r w:rsidRPr="001D43F7">
        <w:rPr>
          <w:rFonts w:hint="eastAsia"/>
        </w:rPr>
        <w:t>功能說明：</w:t>
      </w:r>
    </w:p>
    <w:p w:rsidR="0091491A" w:rsidRPr="001D43F7" w:rsidRDefault="00613379" w:rsidP="005C7804">
      <w:pPr>
        <w:pStyle w:val="a2"/>
        <w:numPr>
          <w:ilvl w:val="1"/>
          <w:numId w:val="5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操作畫面</w:t>
      </w:r>
      <w:r w:rsidR="0091491A" w:rsidRPr="001D43F7">
        <w:rPr>
          <w:rFonts w:hint="eastAsia"/>
        </w:rPr>
        <w:t>。</w:t>
      </w:r>
    </w:p>
    <w:p w:rsidR="0091491A" w:rsidRPr="001D43F7" w:rsidRDefault="0091491A" w:rsidP="005C7804">
      <w:pPr>
        <w:pStyle w:val="a2"/>
        <w:keepNext/>
        <w:numPr>
          <w:ilvl w:val="0"/>
          <w:numId w:val="5"/>
        </w:numPr>
        <w:ind w:leftChars="0"/>
      </w:pPr>
      <w:r w:rsidRPr="001D43F7">
        <w:rPr>
          <w:rFonts w:hint="eastAsia"/>
        </w:rPr>
        <w:t>入口啟動路徑：</w:t>
      </w:r>
    </w:p>
    <w:p w:rsidR="0091491A" w:rsidRPr="001D43F7" w:rsidRDefault="00613379" w:rsidP="005C7804">
      <w:pPr>
        <w:pStyle w:val="a2"/>
        <w:keepNext/>
        <w:numPr>
          <w:ilvl w:val="1"/>
          <w:numId w:val="5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 w:rsidR="0091491A" w:rsidRPr="001D43F7">
        <w:rPr>
          <w:rFonts w:hint="eastAsia"/>
        </w:rPr>
        <w:t>。</w:t>
      </w:r>
    </w:p>
    <w:p w:rsidR="0091491A" w:rsidRDefault="0091491A" w:rsidP="005C7804">
      <w:pPr>
        <w:pStyle w:val="a2"/>
        <w:keepNext/>
        <w:numPr>
          <w:ilvl w:val="0"/>
          <w:numId w:val="5"/>
        </w:numPr>
        <w:ind w:leftChars="0"/>
      </w:pPr>
      <w:r w:rsidRPr="001D43F7">
        <w:rPr>
          <w:rFonts w:hint="eastAsia"/>
        </w:rPr>
        <w:t>操作畫面示意圖如下：</w:t>
      </w:r>
    </w:p>
    <w:p w:rsidR="0087008F" w:rsidRPr="008473FC" w:rsidRDefault="008473FC" w:rsidP="008473FC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  <w:r w:rsidR="0087008F" w:rsidRPr="0087008F">
        <w:rPr>
          <w:noProof/>
          <w:sz w:val="144"/>
          <w:szCs w:val="144"/>
        </w:rPr>
        <w:drawing>
          <wp:inline distT="0" distB="0" distL="0" distR="0">
            <wp:extent cx="5175031" cy="2323642"/>
            <wp:effectExtent l="0" t="0" r="6985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30" cy="232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9D3" w:rsidRPr="001D43F7" w:rsidRDefault="00F3410B" w:rsidP="008473FC">
      <w:pPr>
        <w:pStyle w:val="a2"/>
        <w:ind w:leftChars="0" w:left="0"/>
      </w:pPr>
      <w:r>
        <w:rPr>
          <w:noProof/>
        </w:rPr>
        <w:t xml:space="preserve">                                       </w:t>
      </w:r>
      <w:r w:rsidR="007C3587">
        <w:rPr>
          <w:noProof/>
        </w:rPr>
        <w:t xml:space="preserve"> </w:t>
      </w:r>
      <w:r w:rsidR="00411060">
        <w:rPr>
          <w:noProof/>
        </w:rPr>
        <w:t xml:space="preserve"> </w:t>
      </w:r>
    </w:p>
    <w:p w:rsidR="0091491A" w:rsidRPr="001D43F7" w:rsidRDefault="0091491A" w:rsidP="005C7804">
      <w:pPr>
        <w:pStyle w:val="a2"/>
        <w:keepNext/>
        <w:numPr>
          <w:ilvl w:val="0"/>
          <w:numId w:val="5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1D43F7" w:rsidRPr="001D43F7" w:rsidTr="00C004E7">
        <w:trPr>
          <w:cantSplit/>
          <w:tblHeader/>
        </w:trPr>
        <w:tc>
          <w:tcPr>
            <w:tcW w:w="675" w:type="dxa"/>
            <w:shd w:val="clear" w:color="auto" w:fill="92D050"/>
          </w:tcPr>
          <w:p w:rsidR="0091491A" w:rsidRPr="001D43F7" w:rsidRDefault="0091491A" w:rsidP="00410452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91491A" w:rsidRPr="001D43F7" w:rsidRDefault="0091491A" w:rsidP="00410452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91491A" w:rsidRPr="001D43F7" w:rsidRDefault="0091491A" w:rsidP="00410452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91491A" w:rsidRPr="001D43F7" w:rsidRDefault="0091491A" w:rsidP="00410452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8473FC" w:rsidRPr="001D43F7" w:rsidTr="00C004E7">
        <w:trPr>
          <w:cantSplit/>
        </w:trPr>
        <w:tc>
          <w:tcPr>
            <w:tcW w:w="675" w:type="dxa"/>
          </w:tcPr>
          <w:p w:rsidR="008473FC" w:rsidRPr="001D43F7" w:rsidRDefault="008473FC" w:rsidP="005C7804">
            <w:pPr>
              <w:pStyle w:val="a2"/>
              <w:numPr>
                <w:ilvl w:val="0"/>
                <w:numId w:val="3"/>
              </w:numPr>
              <w:ind w:leftChars="0"/>
            </w:pPr>
          </w:p>
        </w:tc>
        <w:tc>
          <w:tcPr>
            <w:tcW w:w="2268" w:type="dxa"/>
          </w:tcPr>
          <w:p w:rsidR="008473FC" w:rsidRDefault="008473FC" w:rsidP="00F120B4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8473FC" w:rsidRPr="001D43F7" w:rsidRDefault="008473FC" w:rsidP="00F120B4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8473FC" w:rsidRPr="001D43F7" w:rsidRDefault="008473FC" w:rsidP="008473FC">
            <w:pPr>
              <w:pStyle w:val="a2"/>
              <w:ind w:leftChars="0" w:left="0"/>
            </w:pPr>
          </w:p>
        </w:tc>
      </w:tr>
      <w:tr w:rsidR="001D43F7" w:rsidRPr="001D43F7" w:rsidTr="00C004E7">
        <w:trPr>
          <w:cantSplit/>
        </w:trPr>
        <w:tc>
          <w:tcPr>
            <w:tcW w:w="675" w:type="dxa"/>
          </w:tcPr>
          <w:p w:rsidR="00C004E7" w:rsidRPr="001D43F7" w:rsidRDefault="00C004E7" w:rsidP="005C7804">
            <w:pPr>
              <w:pStyle w:val="a2"/>
              <w:numPr>
                <w:ilvl w:val="0"/>
                <w:numId w:val="3"/>
              </w:numPr>
              <w:ind w:leftChars="0"/>
            </w:pPr>
          </w:p>
        </w:tc>
        <w:tc>
          <w:tcPr>
            <w:tcW w:w="2268" w:type="dxa"/>
          </w:tcPr>
          <w:p w:rsidR="00C004E7" w:rsidRPr="001D43F7" w:rsidRDefault="00C004E7" w:rsidP="00F120B4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C004E7" w:rsidRPr="001D43F7" w:rsidRDefault="00C004E7" w:rsidP="00F120B4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C004E7" w:rsidRPr="001D43F7" w:rsidRDefault="00C004E7" w:rsidP="00F120B4">
            <w:pPr>
              <w:pStyle w:val="a2"/>
              <w:ind w:leftChars="0" w:left="0"/>
            </w:pPr>
          </w:p>
        </w:tc>
      </w:tr>
      <w:tr w:rsidR="00EE235C" w:rsidRPr="001D43F7" w:rsidTr="00C004E7">
        <w:trPr>
          <w:cantSplit/>
        </w:trPr>
        <w:tc>
          <w:tcPr>
            <w:tcW w:w="675" w:type="dxa"/>
          </w:tcPr>
          <w:p w:rsidR="00EE235C" w:rsidRPr="001D43F7" w:rsidRDefault="00EE235C" w:rsidP="005C7804">
            <w:pPr>
              <w:pStyle w:val="a2"/>
              <w:numPr>
                <w:ilvl w:val="0"/>
                <w:numId w:val="3"/>
              </w:numPr>
              <w:ind w:leftChars="0"/>
            </w:pPr>
          </w:p>
        </w:tc>
        <w:tc>
          <w:tcPr>
            <w:tcW w:w="2268" w:type="dxa"/>
          </w:tcPr>
          <w:p w:rsidR="00EE235C" w:rsidRPr="001D43F7" w:rsidRDefault="00EE235C" w:rsidP="00EE235C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EE235C" w:rsidRPr="001D43F7" w:rsidRDefault="00EE235C" w:rsidP="00EE235C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EE235C" w:rsidRPr="001D43F7" w:rsidRDefault="00EE235C" w:rsidP="00EE235C">
            <w:pPr>
              <w:pStyle w:val="a2"/>
              <w:ind w:leftChars="0" w:left="0"/>
            </w:pPr>
          </w:p>
        </w:tc>
      </w:tr>
      <w:tr w:rsidR="001D43F7" w:rsidRPr="001D43F7" w:rsidTr="00C004E7">
        <w:trPr>
          <w:cantSplit/>
        </w:trPr>
        <w:tc>
          <w:tcPr>
            <w:tcW w:w="675" w:type="dxa"/>
          </w:tcPr>
          <w:p w:rsidR="00331AC7" w:rsidRPr="001D43F7" w:rsidRDefault="00331AC7" w:rsidP="005C7804">
            <w:pPr>
              <w:pStyle w:val="a2"/>
              <w:numPr>
                <w:ilvl w:val="0"/>
                <w:numId w:val="3"/>
              </w:numPr>
              <w:ind w:leftChars="0"/>
            </w:pPr>
          </w:p>
        </w:tc>
        <w:tc>
          <w:tcPr>
            <w:tcW w:w="2268" w:type="dxa"/>
          </w:tcPr>
          <w:p w:rsidR="00331AC7" w:rsidRPr="001D43F7" w:rsidRDefault="00331AC7" w:rsidP="00331AC7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31AC7" w:rsidRPr="001D43F7" w:rsidRDefault="00331AC7" w:rsidP="00331AC7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C004E7" w:rsidRPr="001D43F7" w:rsidRDefault="00C004E7" w:rsidP="00EE235C">
            <w:pPr>
              <w:pStyle w:val="a2"/>
              <w:ind w:leftChars="0" w:left="0"/>
            </w:pPr>
          </w:p>
        </w:tc>
      </w:tr>
    </w:tbl>
    <w:p w:rsidR="00180F96" w:rsidRPr="001D43F7" w:rsidRDefault="00180F96" w:rsidP="005C7804">
      <w:pPr>
        <w:pStyle w:val="a2"/>
        <w:numPr>
          <w:ilvl w:val="0"/>
          <w:numId w:val="5"/>
        </w:numPr>
        <w:ind w:leftChars="0"/>
      </w:pPr>
      <w:r w:rsidRPr="001D43F7">
        <w:rPr>
          <w:rFonts w:hint="eastAsia"/>
        </w:rPr>
        <w:t>其他說明：</w:t>
      </w:r>
    </w:p>
    <w:p w:rsidR="007744E9" w:rsidRPr="001D43F7" w:rsidRDefault="00EE235C" w:rsidP="005C7804">
      <w:pPr>
        <w:pStyle w:val="a2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xxxx</w:t>
      </w:r>
      <w:proofErr w:type="spellEnd"/>
    </w:p>
    <w:p w:rsidR="00180F96" w:rsidRPr="001D43F7" w:rsidRDefault="00180F96" w:rsidP="00180F96">
      <w:pPr>
        <w:pStyle w:val="a2"/>
        <w:ind w:leftChars="0" w:left="1497"/>
      </w:pPr>
    </w:p>
    <w:p w:rsidR="0091491A" w:rsidRPr="001D43F7" w:rsidRDefault="0091491A" w:rsidP="00180F96">
      <w:pPr>
        <w:ind w:leftChars="0"/>
      </w:pPr>
    </w:p>
    <w:p w:rsidR="00F21C16" w:rsidRPr="001D43F7" w:rsidRDefault="00F21C16" w:rsidP="00267A32">
      <w:pPr>
        <w:pStyle w:val="a2"/>
        <w:ind w:leftChars="0" w:left="1497"/>
      </w:pPr>
      <w:bookmarkStart w:id="10" w:name="_一般客戶取號_1"/>
      <w:bookmarkStart w:id="11" w:name="_Toc406251364"/>
      <w:bookmarkStart w:id="12" w:name="_Toc406492465"/>
      <w:bookmarkStart w:id="13" w:name="_外幣匯率列印"/>
      <w:bookmarkEnd w:id="10"/>
      <w:bookmarkEnd w:id="11"/>
      <w:bookmarkEnd w:id="12"/>
      <w:bookmarkEnd w:id="13"/>
    </w:p>
    <w:p w:rsidR="00D61016" w:rsidRDefault="00D61016">
      <w:pPr>
        <w:widowControl/>
        <w:ind w:leftChars="0" w:left="0"/>
        <w:rPr>
          <w:b/>
          <w:bCs/>
          <w:kern w:val="52"/>
          <w:sz w:val="28"/>
          <w:szCs w:val="28"/>
        </w:rPr>
      </w:pPr>
      <w:bookmarkStart w:id="14" w:name="_引位員報到/登出"/>
      <w:bookmarkStart w:id="15" w:name="_Toc405832455"/>
      <w:bookmarkStart w:id="16" w:name="_Toc406019987"/>
      <w:bookmarkStart w:id="17" w:name="_Toc406020239"/>
      <w:bookmarkStart w:id="18" w:name="_Toc405832456"/>
      <w:bookmarkStart w:id="19" w:name="_Toc406019988"/>
      <w:bookmarkStart w:id="20" w:name="_Toc406020240"/>
      <w:bookmarkStart w:id="21" w:name="_Toc405832457"/>
      <w:bookmarkStart w:id="22" w:name="_Toc406019989"/>
      <w:bookmarkStart w:id="23" w:name="_Toc406020241"/>
      <w:bookmarkStart w:id="24" w:name="_Toc405832458"/>
      <w:bookmarkStart w:id="25" w:name="_Toc406019990"/>
      <w:bookmarkStart w:id="26" w:name="_Toc406020242"/>
      <w:bookmarkStart w:id="27" w:name="_Toc405832459"/>
      <w:bookmarkStart w:id="28" w:name="_Toc406019991"/>
      <w:bookmarkStart w:id="29" w:name="_Toc406020243"/>
      <w:bookmarkStart w:id="30" w:name="_Toc405832460"/>
      <w:bookmarkStart w:id="31" w:name="_Toc406019992"/>
      <w:bookmarkStart w:id="32" w:name="_Toc406020244"/>
      <w:bookmarkStart w:id="33" w:name="_Toc405832461"/>
      <w:bookmarkStart w:id="34" w:name="_Toc406019993"/>
      <w:bookmarkStart w:id="35" w:name="_Toc406020245"/>
      <w:bookmarkStart w:id="36" w:name="_Toc405832462"/>
      <w:bookmarkStart w:id="37" w:name="_Toc406019994"/>
      <w:bookmarkStart w:id="38" w:name="_Toc406020246"/>
      <w:bookmarkStart w:id="39" w:name="_Toc405832468"/>
      <w:bookmarkStart w:id="40" w:name="_Toc406020000"/>
      <w:bookmarkStart w:id="41" w:name="_Toc406020252"/>
      <w:bookmarkStart w:id="42" w:name="_Toc405832473"/>
      <w:bookmarkStart w:id="43" w:name="_Toc406020005"/>
      <w:bookmarkStart w:id="44" w:name="_Toc406020257"/>
      <w:bookmarkStart w:id="45" w:name="_Toc405832478"/>
      <w:bookmarkStart w:id="46" w:name="_Toc406020010"/>
      <w:bookmarkStart w:id="47" w:name="_Toc406020262"/>
      <w:bookmarkStart w:id="48" w:name="_Toc405832483"/>
      <w:bookmarkStart w:id="49" w:name="_Toc406020015"/>
      <w:bookmarkStart w:id="50" w:name="_Toc406020267"/>
      <w:bookmarkStart w:id="51" w:name="_Toc405832484"/>
      <w:bookmarkStart w:id="52" w:name="_Toc406020016"/>
      <w:bookmarkStart w:id="53" w:name="_Toc406020268"/>
      <w:bookmarkStart w:id="54" w:name="_Toc405832485"/>
      <w:bookmarkStart w:id="55" w:name="_Toc406020017"/>
      <w:bookmarkStart w:id="56" w:name="_Toc406020269"/>
      <w:bookmarkStart w:id="57" w:name="_鄰近分行叫號服務資訊查詢"/>
      <w:bookmarkStart w:id="58" w:name="_Toc405832486"/>
      <w:bookmarkStart w:id="59" w:name="_Toc406020018"/>
      <w:bookmarkStart w:id="60" w:name="_Toc406020270"/>
      <w:bookmarkStart w:id="61" w:name="_Toc405832487"/>
      <w:bookmarkStart w:id="62" w:name="_Toc406020019"/>
      <w:bookmarkStart w:id="63" w:name="_Toc406020271"/>
      <w:bookmarkStart w:id="64" w:name="_Toc405832488"/>
      <w:bookmarkStart w:id="65" w:name="_Toc406020020"/>
      <w:bookmarkStart w:id="66" w:name="_Toc406020272"/>
      <w:bookmarkStart w:id="67" w:name="_Toc405832489"/>
      <w:bookmarkStart w:id="68" w:name="_Toc406020021"/>
      <w:bookmarkStart w:id="69" w:name="_Toc406020273"/>
      <w:bookmarkStart w:id="70" w:name="_Toc405832490"/>
      <w:bookmarkStart w:id="71" w:name="_Toc406020022"/>
      <w:bookmarkStart w:id="72" w:name="_Toc406020274"/>
      <w:bookmarkStart w:id="73" w:name="_Toc405832491"/>
      <w:bookmarkStart w:id="74" w:name="_Toc406020023"/>
      <w:bookmarkStart w:id="75" w:name="_Toc406020275"/>
      <w:bookmarkStart w:id="76" w:name="_Toc405832492"/>
      <w:bookmarkStart w:id="77" w:name="_Toc406020024"/>
      <w:bookmarkStart w:id="78" w:name="_Toc406020276"/>
      <w:bookmarkStart w:id="79" w:name="_Toc405832493"/>
      <w:bookmarkStart w:id="80" w:name="_Toc406020025"/>
      <w:bookmarkStart w:id="81" w:name="_Toc406020277"/>
      <w:bookmarkStart w:id="82" w:name="_Toc405832494"/>
      <w:bookmarkStart w:id="83" w:name="_Toc406020026"/>
      <w:bookmarkStart w:id="84" w:name="_Toc406020278"/>
      <w:bookmarkStart w:id="85" w:name="_Toc405832495"/>
      <w:bookmarkStart w:id="86" w:name="_Toc406020027"/>
      <w:bookmarkStart w:id="87" w:name="_Toc406020279"/>
      <w:bookmarkStart w:id="88" w:name="_Toc405832496"/>
      <w:bookmarkStart w:id="89" w:name="_Toc406020028"/>
      <w:bookmarkStart w:id="90" w:name="_Toc406020280"/>
      <w:bookmarkStart w:id="91" w:name="_Toc405832249"/>
      <w:bookmarkStart w:id="92" w:name="_Toc405832497"/>
      <w:bookmarkStart w:id="93" w:name="_Toc406020029"/>
      <w:bookmarkStart w:id="94" w:name="_Toc406020281"/>
      <w:bookmarkStart w:id="95" w:name="_Toc405832250"/>
      <w:bookmarkStart w:id="96" w:name="_Toc405832498"/>
      <w:bookmarkStart w:id="97" w:name="_Toc406020030"/>
      <w:bookmarkStart w:id="98" w:name="_Toc406020282"/>
      <w:bookmarkStart w:id="99" w:name="_Toc405832251"/>
      <w:bookmarkStart w:id="100" w:name="_Toc405832499"/>
      <w:bookmarkStart w:id="101" w:name="_Toc406020031"/>
      <w:bookmarkStart w:id="102" w:name="_Toc406020283"/>
      <w:bookmarkStart w:id="103" w:name="_Toc405832252"/>
      <w:bookmarkStart w:id="104" w:name="_Toc405832500"/>
      <w:bookmarkStart w:id="105" w:name="_Toc406020032"/>
      <w:bookmarkStart w:id="106" w:name="_Toc406020284"/>
      <w:bookmarkStart w:id="107" w:name="_Toc405832253"/>
      <w:bookmarkStart w:id="108" w:name="_Toc405832501"/>
      <w:bookmarkStart w:id="109" w:name="_Toc406020033"/>
      <w:bookmarkStart w:id="110" w:name="_Toc406020285"/>
      <w:bookmarkStart w:id="111" w:name="_Toc405832254"/>
      <w:bookmarkStart w:id="112" w:name="_Toc405832502"/>
      <w:bookmarkStart w:id="113" w:name="_Toc406020034"/>
      <w:bookmarkStart w:id="114" w:name="_Toc406020286"/>
      <w:bookmarkStart w:id="115" w:name="_Toc405832255"/>
      <w:bookmarkStart w:id="116" w:name="_Toc405832503"/>
      <w:bookmarkStart w:id="117" w:name="_Toc406020035"/>
      <w:bookmarkStart w:id="118" w:name="_Toc406020287"/>
      <w:bookmarkStart w:id="119" w:name="_Toc405832256"/>
      <w:bookmarkStart w:id="120" w:name="_Toc405832504"/>
      <w:bookmarkStart w:id="121" w:name="_Toc406020036"/>
      <w:bookmarkStart w:id="122" w:name="_Toc406020288"/>
      <w:bookmarkStart w:id="123" w:name="_Toc405832262"/>
      <w:bookmarkStart w:id="124" w:name="_Toc405832510"/>
      <w:bookmarkStart w:id="125" w:name="_Toc406020042"/>
      <w:bookmarkStart w:id="126" w:name="_Toc406020294"/>
      <w:bookmarkStart w:id="127" w:name="_Toc405832268"/>
      <w:bookmarkStart w:id="128" w:name="_Toc405832516"/>
      <w:bookmarkStart w:id="129" w:name="_Toc406020048"/>
      <w:bookmarkStart w:id="130" w:name="_Toc406020300"/>
      <w:bookmarkStart w:id="131" w:name="_Toc405832273"/>
      <w:bookmarkStart w:id="132" w:name="_Toc405832521"/>
      <w:bookmarkStart w:id="133" w:name="_Toc406020053"/>
      <w:bookmarkStart w:id="134" w:name="_Toc406020305"/>
      <w:bookmarkStart w:id="135" w:name="_Toc405832278"/>
      <w:bookmarkStart w:id="136" w:name="_Toc405832526"/>
      <w:bookmarkStart w:id="137" w:name="_Toc406020058"/>
      <w:bookmarkStart w:id="138" w:name="_Toc406020310"/>
      <w:bookmarkStart w:id="139" w:name="_Toc405832283"/>
      <w:bookmarkStart w:id="140" w:name="_Toc405832531"/>
      <w:bookmarkStart w:id="141" w:name="_Toc406020063"/>
      <w:bookmarkStart w:id="142" w:name="_Toc406020315"/>
      <w:bookmarkStart w:id="143" w:name="_Toc405832288"/>
      <w:bookmarkStart w:id="144" w:name="_Toc405832536"/>
      <w:bookmarkStart w:id="145" w:name="_Toc406020068"/>
      <w:bookmarkStart w:id="146" w:name="_Toc406020320"/>
      <w:bookmarkStart w:id="147" w:name="_Toc405832293"/>
      <w:bookmarkStart w:id="148" w:name="_Toc405832541"/>
      <w:bookmarkStart w:id="149" w:name="_Toc406020073"/>
      <w:bookmarkStart w:id="150" w:name="_Toc406020325"/>
      <w:bookmarkStart w:id="151" w:name="_Toc405832298"/>
      <w:bookmarkStart w:id="152" w:name="_Toc405832546"/>
      <w:bookmarkStart w:id="153" w:name="_Toc406020078"/>
      <w:bookmarkStart w:id="154" w:name="_Toc406020330"/>
      <w:bookmarkStart w:id="155" w:name="_Toc405832303"/>
      <w:bookmarkStart w:id="156" w:name="_Toc405832551"/>
      <w:bookmarkStart w:id="157" w:name="_Toc406020083"/>
      <w:bookmarkStart w:id="158" w:name="_Toc406020335"/>
      <w:bookmarkStart w:id="159" w:name="_Toc405832308"/>
      <w:bookmarkStart w:id="160" w:name="_Toc405832556"/>
      <w:bookmarkStart w:id="161" w:name="_Toc406020088"/>
      <w:bookmarkStart w:id="162" w:name="_Toc406020340"/>
      <w:bookmarkStart w:id="163" w:name="_Toc405832313"/>
      <w:bookmarkStart w:id="164" w:name="_Toc405832561"/>
      <w:bookmarkStart w:id="165" w:name="_Toc406020093"/>
      <w:bookmarkStart w:id="166" w:name="_Toc406020345"/>
      <w:bookmarkStart w:id="167" w:name="_Toc405832318"/>
      <w:bookmarkStart w:id="168" w:name="_Toc405832566"/>
      <w:bookmarkStart w:id="169" w:name="_Toc406020098"/>
      <w:bookmarkStart w:id="170" w:name="_Toc406020350"/>
      <w:bookmarkStart w:id="171" w:name="_Toc405832323"/>
      <w:bookmarkStart w:id="172" w:name="_Toc405832571"/>
      <w:bookmarkStart w:id="173" w:name="_Toc406020103"/>
      <w:bookmarkStart w:id="174" w:name="_Toc406020355"/>
      <w:bookmarkStart w:id="175" w:name="_Toc405832328"/>
      <w:bookmarkStart w:id="176" w:name="_Toc405832576"/>
      <w:bookmarkStart w:id="177" w:name="_Toc406020108"/>
      <w:bookmarkStart w:id="178" w:name="_Toc406020360"/>
      <w:bookmarkStart w:id="179" w:name="_Toc405832333"/>
      <w:bookmarkStart w:id="180" w:name="_Toc405832581"/>
      <w:bookmarkStart w:id="181" w:name="_Toc406020113"/>
      <w:bookmarkStart w:id="182" w:name="_Toc406020365"/>
      <w:bookmarkStart w:id="183" w:name="_Toc405832338"/>
      <w:bookmarkStart w:id="184" w:name="_Toc405832586"/>
      <w:bookmarkStart w:id="185" w:name="_Toc406020118"/>
      <w:bookmarkStart w:id="186" w:name="_Toc406020370"/>
      <w:bookmarkStart w:id="187" w:name="_Toc405832343"/>
      <w:bookmarkStart w:id="188" w:name="_Toc405832591"/>
      <w:bookmarkStart w:id="189" w:name="_Toc406020123"/>
      <w:bookmarkStart w:id="190" w:name="_Toc406020375"/>
      <w:bookmarkStart w:id="191" w:name="_Toc405832348"/>
      <w:bookmarkStart w:id="192" w:name="_Toc405832596"/>
      <w:bookmarkStart w:id="193" w:name="_Toc406020128"/>
      <w:bookmarkStart w:id="194" w:name="_Toc406020380"/>
      <w:bookmarkStart w:id="195" w:name="_Toc405832353"/>
      <w:bookmarkStart w:id="196" w:name="_Toc405832601"/>
      <w:bookmarkStart w:id="197" w:name="_Toc406020133"/>
      <w:bookmarkStart w:id="198" w:name="_Toc406020385"/>
      <w:bookmarkStart w:id="199" w:name="_Toc405832359"/>
      <w:bookmarkStart w:id="200" w:name="_Toc405832607"/>
      <w:bookmarkStart w:id="201" w:name="_Toc406020139"/>
      <w:bookmarkStart w:id="202" w:name="_Toc406020391"/>
      <w:bookmarkStart w:id="203" w:name="_Toc405832364"/>
      <w:bookmarkStart w:id="204" w:name="_Toc405832612"/>
      <w:bookmarkStart w:id="205" w:name="_Toc406020144"/>
      <w:bookmarkStart w:id="206" w:name="_Toc406020396"/>
      <w:bookmarkStart w:id="207" w:name="_Toc405832369"/>
      <w:bookmarkStart w:id="208" w:name="_Toc405832617"/>
      <w:bookmarkStart w:id="209" w:name="_Toc406020149"/>
      <w:bookmarkStart w:id="210" w:name="_Toc406020401"/>
      <w:bookmarkStart w:id="211" w:name="_Toc405832374"/>
      <w:bookmarkStart w:id="212" w:name="_Toc405832622"/>
      <w:bookmarkStart w:id="213" w:name="_Toc406020154"/>
      <w:bookmarkStart w:id="214" w:name="_Toc406020406"/>
      <w:bookmarkStart w:id="215" w:name="_Toc405832379"/>
      <w:bookmarkStart w:id="216" w:name="_Toc405832627"/>
      <w:bookmarkStart w:id="217" w:name="_Toc406020159"/>
      <w:bookmarkStart w:id="218" w:name="_Toc406020411"/>
      <w:bookmarkStart w:id="219" w:name="_Toc405832384"/>
      <w:bookmarkStart w:id="220" w:name="_Toc405832632"/>
      <w:bookmarkStart w:id="221" w:name="_Toc406020164"/>
      <w:bookmarkStart w:id="222" w:name="_Toc406020416"/>
      <w:bookmarkStart w:id="223" w:name="_Toc405832389"/>
      <w:bookmarkStart w:id="224" w:name="_Toc405832637"/>
      <w:bookmarkStart w:id="225" w:name="_Toc406020169"/>
      <w:bookmarkStart w:id="226" w:name="_Toc406020421"/>
      <w:bookmarkStart w:id="227" w:name="_Toc405832394"/>
      <w:bookmarkStart w:id="228" w:name="_Toc405832642"/>
      <w:bookmarkStart w:id="229" w:name="_Toc406020174"/>
      <w:bookmarkStart w:id="230" w:name="_Toc406020426"/>
      <w:bookmarkStart w:id="231" w:name="_Toc405832399"/>
      <w:bookmarkStart w:id="232" w:name="_Toc405832647"/>
      <w:bookmarkStart w:id="233" w:name="_Toc406020179"/>
      <w:bookmarkStart w:id="234" w:name="_Toc406020431"/>
      <w:bookmarkStart w:id="235" w:name="_Toc405832404"/>
      <w:bookmarkStart w:id="236" w:name="_Toc405832652"/>
      <w:bookmarkStart w:id="237" w:name="_Toc406020184"/>
      <w:bookmarkStart w:id="238" w:name="_Toc406020436"/>
      <w:bookmarkStart w:id="239" w:name="_Toc405832409"/>
      <w:bookmarkStart w:id="240" w:name="_Toc405832657"/>
      <w:bookmarkStart w:id="241" w:name="_Toc406020189"/>
      <w:bookmarkStart w:id="242" w:name="_Toc406020441"/>
      <w:bookmarkStart w:id="243" w:name="_Toc405832414"/>
      <w:bookmarkStart w:id="244" w:name="_Toc405832662"/>
      <w:bookmarkStart w:id="245" w:name="_Toc406020194"/>
      <w:bookmarkStart w:id="246" w:name="_Toc406020446"/>
      <w:bookmarkStart w:id="247" w:name="_Toc405832419"/>
      <w:bookmarkStart w:id="248" w:name="_Toc405832667"/>
      <w:bookmarkStart w:id="249" w:name="_Toc406020199"/>
      <w:bookmarkStart w:id="250" w:name="_Toc406020451"/>
      <w:bookmarkStart w:id="251" w:name="_Toc405832424"/>
      <w:bookmarkStart w:id="252" w:name="_Toc405832672"/>
      <w:bookmarkStart w:id="253" w:name="_Toc406020204"/>
      <w:bookmarkStart w:id="254" w:name="_Toc406020456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r>
        <w:br w:type="page"/>
      </w:r>
    </w:p>
    <w:p w:rsidR="00311F17" w:rsidRPr="001D43F7" w:rsidRDefault="00311F17" w:rsidP="002C2DAB">
      <w:pPr>
        <w:pStyle w:val="2"/>
      </w:pPr>
      <w:bookmarkStart w:id="255" w:name="_Toc494475834"/>
      <w:r>
        <w:rPr>
          <w:rFonts w:hint="eastAsia"/>
        </w:rPr>
        <w:lastRenderedPageBreak/>
        <w:t>系</w:t>
      </w:r>
      <w:r>
        <w:t>統</w:t>
      </w:r>
      <w:r>
        <w:rPr>
          <w:rFonts w:hint="eastAsia"/>
        </w:rPr>
        <w:t>管理</w:t>
      </w:r>
      <w:r>
        <w:t>設定</w:t>
      </w:r>
      <w:bookmarkEnd w:id="255"/>
    </w:p>
    <w:p w:rsidR="00311F17" w:rsidRPr="001D43F7" w:rsidRDefault="00311F17" w:rsidP="004A14BE">
      <w:pPr>
        <w:pStyle w:val="a2"/>
        <w:numPr>
          <w:ilvl w:val="0"/>
          <w:numId w:val="13"/>
        </w:numPr>
        <w:ind w:leftChars="0"/>
      </w:pPr>
      <w:r w:rsidRPr="001D43F7">
        <w:rPr>
          <w:rFonts w:hint="eastAsia"/>
        </w:rPr>
        <w:t>功能說明：</w:t>
      </w:r>
    </w:p>
    <w:p w:rsidR="00311F17" w:rsidRPr="001D43F7" w:rsidRDefault="00D61016" w:rsidP="004A14BE">
      <w:pPr>
        <w:pStyle w:val="a2"/>
        <w:numPr>
          <w:ilvl w:val="1"/>
          <w:numId w:val="13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 w:rsidR="00311F17" w:rsidRPr="001D43F7">
        <w:rPr>
          <w:rFonts w:hint="eastAsia"/>
        </w:rPr>
        <w:t>畫面。</w:t>
      </w:r>
    </w:p>
    <w:p w:rsidR="00311F17" w:rsidRPr="001D43F7" w:rsidRDefault="00311F17" w:rsidP="004A14BE">
      <w:pPr>
        <w:pStyle w:val="a2"/>
        <w:keepNext/>
        <w:numPr>
          <w:ilvl w:val="0"/>
          <w:numId w:val="13"/>
        </w:numPr>
        <w:ind w:leftChars="0"/>
      </w:pPr>
      <w:r w:rsidRPr="001D43F7">
        <w:rPr>
          <w:rFonts w:hint="eastAsia"/>
        </w:rPr>
        <w:t>入口啟動路徑：</w:t>
      </w:r>
    </w:p>
    <w:p w:rsidR="00311F17" w:rsidRPr="001D43F7" w:rsidRDefault="00311F17" w:rsidP="004A14BE">
      <w:pPr>
        <w:pStyle w:val="a2"/>
        <w:keepNext/>
        <w:numPr>
          <w:ilvl w:val="1"/>
          <w:numId w:val="13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</w:p>
    <w:p w:rsidR="00311F17" w:rsidRDefault="00311F17" w:rsidP="004A14BE">
      <w:pPr>
        <w:pStyle w:val="a2"/>
        <w:keepNext/>
        <w:numPr>
          <w:ilvl w:val="0"/>
          <w:numId w:val="13"/>
        </w:numPr>
        <w:ind w:leftChars="0"/>
      </w:pPr>
      <w:r w:rsidRPr="001D43F7">
        <w:rPr>
          <w:rFonts w:hint="eastAsia"/>
        </w:rPr>
        <w:t>操作畫面示意圖如下：</w:t>
      </w:r>
    </w:p>
    <w:p w:rsidR="0087008F" w:rsidRPr="008473FC" w:rsidRDefault="0087008F" w:rsidP="00311F17">
      <w:pPr>
        <w:keepNext/>
        <w:ind w:leftChars="0" w:left="454"/>
        <w:rPr>
          <w:sz w:val="144"/>
          <w:szCs w:val="144"/>
        </w:rPr>
      </w:pPr>
      <w:r w:rsidRPr="0087008F">
        <w:rPr>
          <w:rFonts w:hint="eastAsia"/>
          <w:noProof/>
          <w:sz w:val="144"/>
          <w:szCs w:val="144"/>
        </w:rPr>
        <w:drawing>
          <wp:inline distT="0" distB="0" distL="0" distR="0">
            <wp:extent cx="6295009" cy="363982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481" cy="364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F17" w:rsidRPr="001D43F7" w:rsidRDefault="00311F17" w:rsidP="00311F17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311F17" w:rsidRPr="001D43F7" w:rsidRDefault="00311F17" w:rsidP="004A14BE">
      <w:pPr>
        <w:pStyle w:val="a2"/>
        <w:keepNext/>
        <w:numPr>
          <w:ilvl w:val="0"/>
          <w:numId w:val="13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311F17" w:rsidRPr="001D43F7" w:rsidTr="003F04AF">
        <w:trPr>
          <w:cantSplit/>
          <w:tblHeader/>
        </w:trPr>
        <w:tc>
          <w:tcPr>
            <w:tcW w:w="675" w:type="dxa"/>
            <w:shd w:val="clear" w:color="auto" w:fill="92D050"/>
          </w:tcPr>
          <w:p w:rsidR="00311F17" w:rsidRPr="001D43F7" w:rsidRDefault="00311F1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311F17" w:rsidRPr="001D43F7" w:rsidRDefault="00311F1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311F17" w:rsidRPr="001D43F7" w:rsidRDefault="00311F1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311F17" w:rsidRPr="001D43F7" w:rsidRDefault="00311F1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311F17" w:rsidRPr="001D43F7" w:rsidTr="003F04AF">
        <w:trPr>
          <w:cantSplit/>
        </w:trPr>
        <w:tc>
          <w:tcPr>
            <w:tcW w:w="675" w:type="dxa"/>
          </w:tcPr>
          <w:p w:rsidR="00311F17" w:rsidRPr="001D43F7" w:rsidRDefault="00311F17" w:rsidP="004A14BE">
            <w:pPr>
              <w:pStyle w:val="a2"/>
              <w:numPr>
                <w:ilvl w:val="0"/>
                <w:numId w:val="14"/>
              </w:numPr>
              <w:ind w:leftChars="0"/>
            </w:pPr>
          </w:p>
        </w:tc>
        <w:tc>
          <w:tcPr>
            <w:tcW w:w="2268" w:type="dxa"/>
          </w:tcPr>
          <w:p w:rsidR="00311F17" w:rsidRDefault="00DD32EE" w:rsidP="003F04AF">
            <w:pPr>
              <w:pStyle w:val="a2"/>
              <w:ind w:leftChars="0" w:left="0"/>
            </w:pPr>
            <w:r w:rsidRPr="00DD32EE">
              <w:rPr>
                <w:rFonts w:hint="eastAsia"/>
              </w:rPr>
              <w:t>公告設定管理</w:t>
            </w:r>
          </w:p>
        </w:tc>
        <w:tc>
          <w:tcPr>
            <w:tcW w:w="1630" w:type="dxa"/>
          </w:tcPr>
          <w:p w:rsidR="00311F17" w:rsidRPr="001D43F7" w:rsidRDefault="00311F1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11F17" w:rsidRPr="001D43F7" w:rsidRDefault="00311F17" w:rsidP="003F04AF">
            <w:pPr>
              <w:pStyle w:val="a2"/>
              <w:ind w:leftChars="0" w:left="0"/>
            </w:pPr>
          </w:p>
        </w:tc>
      </w:tr>
      <w:tr w:rsidR="00311F17" w:rsidRPr="001D43F7" w:rsidTr="003F04AF">
        <w:trPr>
          <w:cantSplit/>
        </w:trPr>
        <w:tc>
          <w:tcPr>
            <w:tcW w:w="675" w:type="dxa"/>
          </w:tcPr>
          <w:p w:rsidR="00311F17" w:rsidRPr="001D43F7" w:rsidRDefault="00311F17" w:rsidP="004A14BE">
            <w:pPr>
              <w:pStyle w:val="a2"/>
              <w:numPr>
                <w:ilvl w:val="0"/>
                <w:numId w:val="14"/>
              </w:numPr>
              <w:ind w:leftChars="0"/>
            </w:pPr>
          </w:p>
        </w:tc>
        <w:tc>
          <w:tcPr>
            <w:tcW w:w="2268" w:type="dxa"/>
          </w:tcPr>
          <w:p w:rsidR="00311F17" w:rsidRPr="001D43F7" w:rsidRDefault="00DD32EE" w:rsidP="003F04AF">
            <w:pPr>
              <w:pStyle w:val="a2"/>
              <w:ind w:leftChars="0" w:left="0"/>
            </w:pPr>
            <w:r w:rsidRPr="00DD32EE">
              <w:rPr>
                <w:rFonts w:hint="eastAsia"/>
              </w:rPr>
              <w:t>檔案上架管理</w:t>
            </w:r>
          </w:p>
        </w:tc>
        <w:tc>
          <w:tcPr>
            <w:tcW w:w="1630" w:type="dxa"/>
          </w:tcPr>
          <w:p w:rsidR="00311F17" w:rsidRPr="001D43F7" w:rsidRDefault="00311F1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11F17" w:rsidRPr="001D43F7" w:rsidRDefault="00311F17" w:rsidP="003F04AF">
            <w:pPr>
              <w:pStyle w:val="a2"/>
              <w:ind w:leftChars="0" w:left="0"/>
            </w:pPr>
          </w:p>
        </w:tc>
      </w:tr>
      <w:tr w:rsidR="00311F17" w:rsidRPr="001D43F7" w:rsidTr="003F04AF">
        <w:trPr>
          <w:cantSplit/>
        </w:trPr>
        <w:tc>
          <w:tcPr>
            <w:tcW w:w="675" w:type="dxa"/>
          </w:tcPr>
          <w:p w:rsidR="00311F17" w:rsidRPr="001D43F7" w:rsidRDefault="00311F17" w:rsidP="004A14BE">
            <w:pPr>
              <w:pStyle w:val="a2"/>
              <w:numPr>
                <w:ilvl w:val="0"/>
                <w:numId w:val="14"/>
              </w:numPr>
              <w:ind w:leftChars="0"/>
            </w:pPr>
          </w:p>
        </w:tc>
        <w:tc>
          <w:tcPr>
            <w:tcW w:w="2268" w:type="dxa"/>
          </w:tcPr>
          <w:p w:rsidR="00311F17" w:rsidRPr="001D43F7" w:rsidRDefault="00DD32EE" w:rsidP="003F04AF">
            <w:pPr>
              <w:pStyle w:val="a2"/>
              <w:ind w:leftChars="0" w:left="0"/>
            </w:pPr>
            <w:r w:rsidRPr="00DD32EE">
              <w:rPr>
                <w:rFonts w:hint="eastAsia"/>
              </w:rPr>
              <w:t>系統功能管理</w:t>
            </w:r>
          </w:p>
        </w:tc>
        <w:tc>
          <w:tcPr>
            <w:tcW w:w="1630" w:type="dxa"/>
          </w:tcPr>
          <w:p w:rsidR="00311F17" w:rsidRPr="001D43F7" w:rsidRDefault="00311F1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11F17" w:rsidRPr="001D43F7" w:rsidRDefault="00311F17" w:rsidP="003F04AF">
            <w:pPr>
              <w:pStyle w:val="a2"/>
              <w:ind w:leftChars="0" w:left="0"/>
            </w:pPr>
          </w:p>
        </w:tc>
      </w:tr>
      <w:tr w:rsidR="00311F17" w:rsidRPr="001D43F7" w:rsidTr="003F04AF">
        <w:trPr>
          <w:cantSplit/>
        </w:trPr>
        <w:tc>
          <w:tcPr>
            <w:tcW w:w="675" w:type="dxa"/>
          </w:tcPr>
          <w:p w:rsidR="00311F17" w:rsidRPr="001D43F7" w:rsidRDefault="00311F17" w:rsidP="004A14BE">
            <w:pPr>
              <w:pStyle w:val="a2"/>
              <w:numPr>
                <w:ilvl w:val="0"/>
                <w:numId w:val="14"/>
              </w:numPr>
              <w:ind w:leftChars="0"/>
            </w:pPr>
          </w:p>
        </w:tc>
        <w:tc>
          <w:tcPr>
            <w:tcW w:w="2268" w:type="dxa"/>
          </w:tcPr>
          <w:p w:rsidR="00311F17" w:rsidRPr="001D43F7" w:rsidRDefault="00DD32EE" w:rsidP="003F04AF">
            <w:pPr>
              <w:pStyle w:val="a2"/>
              <w:ind w:leftChars="0" w:left="0"/>
            </w:pPr>
            <w:r w:rsidRPr="00DD32EE">
              <w:rPr>
                <w:rFonts w:hint="eastAsia"/>
              </w:rPr>
              <w:t>系統服務管理</w:t>
            </w:r>
          </w:p>
        </w:tc>
        <w:tc>
          <w:tcPr>
            <w:tcW w:w="1630" w:type="dxa"/>
          </w:tcPr>
          <w:p w:rsidR="00311F17" w:rsidRPr="001D43F7" w:rsidRDefault="00311F1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11F17" w:rsidRPr="001D43F7" w:rsidRDefault="00311F17" w:rsidP="003F04AF">
            <w:pPr>
              <w:pStyle w:val="a2"/>
              <w:ind w:leftChars="0" w:left="0"/>
            </w:pPr>
          </w:p>
        </w:tc>
      </w:tr>
      <w:tr w:rsidR="00DD32EE" w:rsidRPr="001D43F7" w:rsidTr="003F04AF">
        <w:trPr>
          <w:cantSplit/>
        </w:trPr>
        <w:tc>
          <w:tcPr>
            <w:tcW w:w="675" w:type="dxa"/>
          </w:tcPr>
          <w:p w:rsidR="00DD32EE" w:rsidRPr="001D43F7" w:rsidRDefault="00DD32EE" w:rsidP="004A14BE">
            <w:pPr>
              <w:pStyle w:val="a2"/>
              <w:numPr>
                <w:ilvl w:val="0"/>
                <w:numId w:val="14"/>
              </w:numPr>
              <w:ind w:leftChars="0"/>
            </w:pPr>
          </w:p>
        </w:tc>
        <w:tc>
          <w:tcPr>
            <w:tcW w:w="2268" w:type="dxa"/>
          </w:tcPr>
          <w:p w:rsidR="00DD32EE" w:rsidRPr="00DD32EE" w:rsidRDefault="00DD32EE" w:rsidP="003F04AF">
            <w:pPr>
              <w:pStyle w:val="a2"/>
              <w:ind w:leftChars="0" w:left="0"/>
            </w:pPr>
            <w:r w:rsidRPr="00DD32EE">
              <w:rPr>
                <w:rFonts w:hint="eastAsia"/>
              </w:rPr>
              <w:t>角色管理</w:t>
            </w:r>
          </w:p>
        </w:tc>
        <w:tc>
          <w:tcPr>
            <w:tcW w:w="1630" w:type="dxa"/>
          </w:tcPr>
          <w:p w:rsidR="00DD32EE" w:rsidRPr="001D43F7" w:rsidRDefault="00DD32EE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DD32EE" w:rsidRPr="001D43F7" w:rsidRDefault="00DD32EE" w:rsidP="003F04AF">
            <w:pPr>
              <w:pStyle w:val="a2"/>
              <w:ind w:leftChars="0" w:left="0"/>
            </w:pPr>
          </w:p>
        </w:tc>
      </w:tr>
      <w:tr w:rsidR="00DD32EE" w:rsidRPr="001D43F7" w:rsidTr="003F04AF">
        <w:trPr>
          <w:cantSplit/>
        </w:trPr>
        <w:tc>
          <w:tcPr>
            <w:tcW w:w="675" w:type="dxa"/>
          </w:tcPr>
          <w:p w:rsidR="00DD32EE" w:rsidRPr="001D43F7" w:rsidRDefault="00DD32EE" w:rsidP="004A14BE">
            <w:pPr>
              <w:pStyle w:val="a2"/>
              <w:numPr>
                <w:ilvl w:val="0"/>
                <w:numId w:val="14"/>
              </w:numPr>
              <w:ind w:leftChars="0"/>
            </w:pPr>
          </w:p>
        </w:tc>
        <w:tc>
          <w:tcPr>
            <w:tcW w:w="2268" w:type="dxa"/>
          </w:tcPr>
          <w:p w:rsidR="00DD32EE" w:rsidRPr="00DD32EE" w:rsidRDefault="00DD32EE" w:rsidP="003F04AF">
            <w:pPr>
              <w:pStyle w:val="a2"/>
              <w:ind w:leftChars="0" w:left="0"/>
            </w:pPr>
            <w:r w:rsidRPr="00DD32EE">
              <w:rPr>
                <w:rFonts w:hint="eastAsia"/>
              </w:rPr>
              <w:t>人員帳號管理</w:t>
            </w:r>
          </w:p>
        </w:tc>
        <w:tc>
          <w:tcPr>
            <w:tcW w:w="1630" w:type="dxa"/>
          </w:tcPr>
          <w:p w:rsidR="00DD32EE" w:rsidRPr="001D43F7" w:rsidRDefault="00DD32EE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DD32EE" w:rsidRPr="001D43F7" w:rsidRDefault="00DD32EE" w:rsidP="003F04AF">
            <w:pPr>
              <w:pStyle w:val="a2"/>
              <w:ind w:leftChars="0" w:left="0"/>
            </w:pPr>
          </w:p>
        </w:tc>
      </w:tr>
      <w:tr w:rsidR="00DD32EE" w:rsidRPr="001D43F7" w:rsidTr="003F04AF">
        <w:trPr>
          <w:cantSplit/>
        </w:trPr>
        <w:tc>
          <w:tcPr>
            <w:tcW w:w="675" w:type="dxa"/>
          </w:tcPr>
          <w:p w:rsidR="00DD32EE" w:rsidRPr="001D43F7" w:rsidRDefault="00DD32EE" w:rsidP="004A14BE">
            <w:pPr>
              <w:pStyle w:val="a2"/>
              <w:numPr>
                <w:ilvl w:val="0"/>
                <w:numId w:val="14"/>
              </w:numPr>
              <w:ind w:leftChars="0"/>
            </w:pPr>
          </w:p>
        </w:tc>
        <w:tc>
          <w:tcPr>
            <w:tcW w:w="2268" w:type="dxa"/>
          </w:tcPr>
          <w:p w:rsidR="00DD32EE" w:rsidRPr="00DD32EE" w:rsidRDefault="00DD32EE" w:rsidP="003F04AF">
            <w:pPr>
              <w:pStyle w:val="a2"/>
              <w:ind w:leftChars="0" w:left="0"/>
            </w:pPr>
            <w:r w:rsidRPr="00DD32EE">
              <w:rPr>
                <w:rFonts w:hint="eastAsia"/>
              </w:rPr>
              <w:t>個人資訊管理</w:t>
            </w:r>
          </w:p>
        </w:tc>
        <w:tc>
          <w:tcPr>
            <w:tcW w:w="1630" w:type="dxa"/>
          </w:tcPr>
          <w:p w:rsidR="00DD32EE" w:rsidRPr="001D43F7" w:rsidRDefault="00DD32EE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DD32EE" w:rsidRPr="001D43F7" w:rsidRDefault="00DD32EE" w:rsidP="003F04AF">
            <w:pPr>
              <w:pStyle w:val="a2"/>
              <w:ind w:leftChars="0" w:left="0"/>
            </w:pPr>
          </w:p>
        </w:tc>
      </w:tr>
    </w:tbl>
    <w:p w:rsidR="00311F17" w:rsidRPr="001D43F7" w:rsidRDefault="00311F17" w:rsidP="004A14BE">
      <w:pPr>
        <w:pStyle w:val="a2"/>
        <w:numPr>
          <w:ilvl w:val="0"/>
          <w:numId w:val="13"/>
        </w:numPr>
        <w:ind w:leftChars="0"/>
      </w:pPr>
      <w:r w:rsidRPr="001D43F7">
        <w:rPr>
          <w:rFonts w:hint="eastAsia"/>
        </w:rPr>
        <w:t>其他說明：</w:t>
      </w:r>
    </w:p>
    <w:p w:rsidR="00311F17" w:rsidRPr="001D43F7" w:rsidRDefault="00311F17" w:rsidP="004A14BE">
      <w:pPr>
        <w:pStyle w:val="a2"/>
        <w:numPr>
          <w:ilvl w:val="1"/>
          <w:numId w:val="13"/>
        </w:numPr>
        <w:ind w:leftChars="0"/>
      </w:pPr>
      <w:proofErr w:type="spellStart"/>
      <w:r>
        <w:rPr>
          <w:rFonts w:hint="eastAsia"/>
        </w:rPr>
        <w:t>xxxx</w:t>
      </w:r>
      <w:proofErr w:type="spellEnd"/>
    </w:p>
    <w:p w:rsidR="00311F17" w:rsidRPr="001D43F7" w:rsidRDefault="00311F17" w:rsidP="00311F17">
      <w:pPr>
        <w:pStyle w:val="a2"/>
        <w:ind w:leftChars="0" w:left="1497"/>
      </w:pPr>
    </w:p>
    <w:p w:rsidR="00311F17" w:rsidRPr="001D43F7" w:rsidRDefault="00311F17" w:rsidP="00311F17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7147B8" w:rsidRDefault="007147B8" w:rsidP="007147B8">
      <w:pPr>
        <w:pStyle w:val="3"/>
      </w:pPr>
      <w:bookmarkStart w:id="256" w:name="_Toc494475835"/>
      <w:r>
        <w:rPr>
          <w:rFonts w:hint="eastAsia"/>
        </w:rPr>
        <w:t>公告</w:t>
      </w:r>
      <w:r>
        <w:t>設定</w:t>
      </w:r>
      <w:r>
        <w:rPr>
          <w:rFonts w:hint="eastAsia"/>
        </w:rPr>
        <w:t>管理</w:t>
      </w:r>
      <w:bookmarkEnd w:id="256"/>
    </w:p>
    <w:p w:rsidR="007147B8" w:rsidRDefault="007147B8" w:rsidP="007147B8">
      <w:pPr>
        <w:pStyle w:val="4"/>
      </w:pPr>
      <w:r w:rsidRPr="002C2DAB">
        <w:rPr>
          <w:rFonts w:hint="eastAsia"/>
        </w:rPr>
        <w:t>公告設定</w:t>
      </w:r>
    </w:p>
    <w:p w:rsidR="007147B8" w:rsidRPr="001D43F7" w:rsidRDefault="007147B8" w:rsidP="004A14BE">
      <w:pPr>
        <w:pStyle w:val="a2"/>
        <w:numPr>
          <w:ilvl w:val="0"/>
          <w:numId w:val="11"/>
        </w:numPr>
        <w:ind w:leftChars="0"/>
      </w:pPr>
      <w:r w:rsidRPr="001D43F7">
        <w:rPr>
          <w:rFonts w:hint="eastAsia"/>
        </w:rPr>
        <w:t>功能說明：</w:t>
      </w:r>
    </w:p>
    <w:p w:rsidR="007147B8" w:rsidRDefault="00804704" w:rsidP="004A14BE">
      <w:pPr>
        <w:pStyle w:val="a2"/>
        <w:numPr>
          <w:ilvl w:val="1"/>
          <w:numId w:val="11"/>
        </w:numPr>
        <w:ind w:leftChars="0"/>
      </w:pPr>
      <w:r w:rsidRPr="002C2DAB">
        <w:rPr>
          <w:rFonts w:hint="eastAsia"/>
        </w:rPr>
        <w:t>公告設定</w:t>
      </w:r>
      <w:r w:rsidR="007147B8" w:rsidRPr="001D43F7">
        <w:rPr>
          <w:rFonts w:hint="eastAsia"/>
        </w:rPr>
        <w:t>畫面。</w:t>
      </w:r>
    </w:p>
    <w:p w:rsidR="007147B8" w:rsidRPr="001D43F7" w:rsidRDefault="007147B8" w:rsidP="004A14BE">
      <w:pPr>
        <w:pStyle w:val="a2"/>
        <w:numPr>
          <w:ilvl w:val="0"/>
          <w:numId w:val="11"/>
        </w:numPr>
        <w:ind w:leftChars="0"/>
      </w:pPr>
      <w:r w:rsidRPr="001D43F7">
        <w:rPr>
          <w:rFonts w:hint="eastAsia"/>
        </w:rPr>
        <w:t>入口啟動路徑：</w:t>
      </w:r>
    </w:p>
    <w:p w:rsidR="00FD2F27" w:rsidRDefault="00FD2F27" w:rsidP="004A14BE">
      <w:pPr>
        <w:pStyle w:val="a2"/>
        <w:numPr>
          <w:ilvl w:val="1"/>
          <w:numId w:val="11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sym w:font="Wingdings" w:char="F0E0"/>
      </w:r>
    </w:p>
    <w:p w:rsidR="007147B8" w:rsidRPr="001D43F7" w:rsidRDefault="007147B8" w:rsidP="004A14BE">
      <w:pPr>
        <w:pStyle w:val="a2"/>
        <w:numPr>
          <w:ilvl w:val="1"/>
          <w:numId w:val="11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 w:rsidR="00804704">
        <w:sym w:font="Wingdings" w:char="F0E0"/>
      </w:r>
      <w:r w:rsidR="00804704">
        <w:rPr>
          <w:rFonts w:hint="eastAsia"/>
        </w:rPr>
        <w:t>公告</w:t>
      </w:r>
      <w:r w:rsidR="00804704">
        <w:t>設定</w:t>
      </w:r>
      <w:r w:rsidR="00804704">
        <w:rPr>
          <w:rFonts w:hint="eastAsia"/>
        </w:rPr>
        <w:t>管</w:t>
      </w:r>
      <w:r w:rsidR="00804704">
        <w:t>理</w:t>
      </w:r>
      <w:r w:rsidR="00804704">
        <w:sym w:font="Wingdings" w:char="F0E0"/>
      </w:r>
      <w:r w:rsidR="00804704">
        <w:rPr>
          <w:rFonts w:hint="eastAsia"/>
        </w:rPr>
        <w:t>公</w:t>
      </w:r>
      <w:r w:rsidR="00804704">
        <w:t>告設定</w:t>
      </w:r>
    </w:p>
    <w:p w:rsidR="007147B8" w:rsidRDefault="007147B8" w:rsidP="004A14BE">
      <w:pPr>
        <w:pStyle w:val="a2"/>
        <w:numPr>
          <w:ilvl w:val="0"/>
          <w:numId w:val="11"/>
        </w:numPr>
        <w:ind w:leftChars="0"/>
      </w:pPr>
      <w:r w:rsidRPr="001D43F7">
        <w:rPr>
          <w:rFonts w:hint="eastAsia"/>
        </w:rPr>
        <w:t>操作畫面示意圖如下：</w:t>
      </w:r>
    </w:p>
    <w:p w:rsidR="007147B8" w:rsidRDefault="007147B8" w:rsidP="007147B8">
      <w:pPr>
        <w:ind w:leftChars="0" w:left="454"/>
      </w:pPr>
      <w:r>
        <w:rPr>
          <w:noProof/>
        </w:rPr>
        <w:drawing>
          <wp:inline distT="0" distB="0" distL="0" distR="0" wp14:anchorId="67B7B9E2" wp14:editId="0E62F988">
            <wp:extent cx="5274310" cy="44459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996"/>
                    <a:stretch/>
                  </pic:blipFill>
                  <pic:spPr bwMode="auto">
                    <a:xfrm>
                      <a:off x="0" y="0"/>
                      <a:ext cx="5274310" cy="444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147B8" w:rsidRPr="008473FC" w:rsidRDefault="007147B8" w:rsidP="007147B8">
      <w:pPr>
        <w:ind w:leftChars="0" w:left="454"/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060B9580" wp14:editId="057300BB">
            <wp:extent cx="5274310" cy="459422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B8" w:rsidRPr="001D43F7" w:rsidRDefault="007147B8" w:rsidP="007147B8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7147B8" w:rsidRPr="001D43F7" w:rsidRDefault="007147B8" w:rsidP="004A14BE">
      <w:pPr>
        <w:pStyle w:val="a2"/>
        <w:keepNext/>
        <w:numPr>
          <w:ilvl w:val="0"/>
          <w:numId w:val="11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7147B8" w:rsidRPr="001D43F7" w:rsidTr="00856D70">
        <w:trPr>
          <w:cantSplit/>
          <w:tblHeader/>
        </w:trPr>
        <w:tc>
          <w:tcPr>
            <w:tcW w:w="675" w:type="dxa"/>
            <w:shd w:val="clear" w:color="auto" w:fill="92D050"/>
          </w:tcPr>
          <w:p w:rsidR="007147B8" w:rsidRPr="001D43F7" w:rsidRDefault="007147B8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7147B8" w:rsidRPr="001D43F7" w:rsidRDefault="007147B8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7147B8" w:rsidRPr="001D43F7" w:rsidRDefault="007147B8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7147B8" w:rsidRPr="001D43F7" w:rsidRDefault="007147B8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7147B8" w:rsidRPr="001D43F7" w:rsidTr="00856D70">
        <w:trPr>
          <w:cantSplit/>
        </w:trPr>
        <w:tc>
          <w:tcPr>
            <w:tcW w:w="675" w:type="dxa"/>
          </w:tcPr>
          <w:p w:rsidR="007147B8" w:rsidRPr="001D43F7" w:rsidRDefault="007147B8" w:rsidP="004A14BE">
            <w:pPr>
              <w:pStyle w:val="a2"/>
              <w:numPr>
                <w:ilvl w:val="0"/>
                <w:numId w:val="12"/>
              </w:numPr>
              <w:ind w:leftChars="0"/>
            </w:pPr>
          </w:p>
        </w:tc>
        <w:tc>
          <w:tcPr>
            <w:tcW w:w="2268" w:type="dxa"/>
          </w:tcPr>
          <w:p w:rsidR="007147B8" w:rsidRDefault="00FD2F27" w:rsidP="00856D70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7147B8" w:rsidRPr="001D43F7" w:rsidRDefault="007147B8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7147B8" w:rsidRPr="001D43F7" w:rsidRDefault="007147B8" w:rsidP="00856D70">
            <w:pPr>
              <w:pStyle w:val="a2"/>
              <w:ind w:leftChars="0" w:left="0"/>
            </w:pPr>
          </w:p>
        </w:tc>
      </w:tr>
      <w:tr w:rsidR="007147B8" w:rsidRPr="001D43F7" w:rsidTr="00856D70">
        <w:trPr>
          <w:cantSplit/>
        </w:trPr>
        <w:tc>
          <w:tcPr>
            <w:tcW w:w="675" w:type="dxa"/>
          </w:tcPr>
          <w:p w:rsidR="007147B8" w:rsidRPr="001D43F7" w:rsidRDefault="007147B8" w:rsidP="004A14BE">
            <w:pPr>
              <w:pStyle w:val="a2"/>
              <w:numPr>
                <w:ilvl w:val="0"/>
                <w:numId w:val="12"/>
              </w:numPr>
              <w:ind w:leftChars="0"/>
            </w:pPr>
          </w:p>
        </w:tc>
        <w:tc>
          <w:tcPr>
            <w:tcW w:w="2268" w:type="dxa"/>
          </w:tcPr>
          <w:p w:rsidR="007147B8" w:rsidRPr="001D43F7" w:rsidRDefault="007147B8" w:rsidP="00856D70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7147B8" w:rsidRPr="001D43F7" w:rsidRDefault="007147B8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7147B8" w:rsidRPr="001D43F7" w:rsidRDefault="007147B8" w:rsidP="00856D70">
            <w:pPr>
              <w:pStyle w:val="a2"/>
              <w:ind w:leftChars="0" w:left="0"/>
            </w:pPr>
          </w:p>
        </w:tc>
      </w:tr>
      <w:tr w:rsidR="007147B8" w:rsidRPr="001D43F7" w:rsidTr="00856D70">
        <w:trPr>
          <w:cantSplit/>
        </w:trPr>
        <w:tc>
          <w:tcPr>
            <w:tcW w:w="675" w:type="dxa"/>
          </w:tcPr>
          <w:p w:rsidR="007147B8" w:rsidRPr="001D43F7" w:rsidRDefault="007147B8" w:rsidP="004A14BE">
            <w:pPr>
              <w:pStyle w:val="a2"/>
              <w:numPr>
                <w:ilvl w:val="0"/>
                <w:numId w:val="12"/>
              </w:numPr>
              <w:ind w:leftChars="0"/>
            </w:pPr>
          </w:p>
        </w:tc>
        <w:tc>
          <w:tcPr>
            <w:tcW w:w="2268" w:type="dxa"/>
          </w:tcPr>
          <w:p w:rsidR="007147B8" w:rsidRPr="001D43F7" w:rsidRDefault="007147B8" w:rsidP="00856D70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7147B8" w:rsidRPr="001D43F7" w:rsidRDefault="007147B8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7147B8" w:rsidRPr="001D43F7" w:rsidRDefault="007147B8" w:rsidP="00856D70">
            <w:pPr>
              <w:pStyle w:val="a2"/>
              <w:ind w:leftChars="0" w:left="0"/>
            </w:pPr>
          </w:p>
        </w:tc>
      </w:tr>
      <w:tr w:rsidR="007147B8" w:rsidRPr="001D43F7" w:rsidTr="00856D70">
        <w:trPr>
          <w:cantSplit/>
        </w:trPr>
        <w:tc>
          <w:tcPr>
            <w:tcW w:w="675" w:type="dxa"/>
          </w:tcPr>
          <w:p w:rsidR="007147B8" w:rsidRPr="001D43F7" w:rsidRDefault="007147B8" w:rsidP="004A14BE">
            <w:pPr>
              <w:pStyle w:val="a2"/>
              <w:numPr>
                <w:ilvl w:val="0"/>
                <w:numId w:val="12"/>
              </w:numPr>
              <w:ind w:leftChars="0"/>
            </w:pPr>
          </w:p>
        </w:tc>
        <w:tc>
          <w:tcPr>
            <w:tcW w:w="2268" w:type="dxa"/>
          </w:tcPr>
          <w:p w:rsidR="007147B8" w:rsidRPr="001D43F7" w:rsidRDefault="007147B8" w:rsidP="00856D70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7147B8" w:rsidRPr="001D43F7" w:rsidRDefault="007147B8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7147B8" w:rsidRPr="001D43F7" w:rsidRDefault="007147B8" w:rsidP="00856D70">
            <w:pPr>
              <w:pStyle w:val="a2"/>
              <w:ind w:leftChars="0" w:left="0"/>
            </w:pPr>
          </w:p>
        </w:tc>
      </w:tr>
    </w:tbl>
    <w:p w:rsidR="007147B8" w:rsidRPr="001D43F7" w:rsidRDefault="007147B8" w:rsidP="004A14BE">
      <w:pPr>
        <w:pStyle w:val="a2"/>
        <w:numPr>
          <w:ilvl w:val="0"/>
          <w:numId w:val="11"/>
        </w:numPr>
        <w:ind w:leftChars="0"/>
      </w:pPr>
      <w:r w:rsidRPr="001D43F7">
        <w:rPr>
          <w:rFonts w:hint="eastAsia"/>
        </w:rPr>
        <w:t>其他說明：</w:t>
      </w:r>
    </w:p>
    <w:p w:rsidR="007147B8" w:rsidRPr="001D43F7" w:rsidRDefault="00FD2F27" w:rsidP="004A14BE">
      <w:pPr>
        <w:pStyle w:val="a2"/>
        <w:numPr>
          <w:ilvl w:val="1"/>
          <w:numId w:val="11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</w:t>
      </w:r>
      <w:r>
        <w:t>以</w:t>
      </w:r>
      <w:r>
        <w:rPr>
          <w:rFonts w:hint="eastAsia"/>
        </w:rPr>
        <w:t>功</w:t>
      </w:r>
      <w:r>
        <w:t>能畫面做為討論依據。</w:t>
      </w:r>
    </w:p>
    <w:p w:rsidR="002C2DAB" w:rsidRDefault="002C2DAB" w:rsidP="002C2DAB">
      <w:pPr>
        <w:pStyle w:val="a2"/>
        <w:ind w:leftChars="0" w:left="1497"/>
      </w:pPr>
    </w:p>
    <w:p w:rsidR="002C2DAB" w:rsidRPr="001D43F7" w:rsidRDefault="002C2DAB" w:rsidP="002C2DAB">
      <w:pPr>
        <w:pStyle w:val="a2"/>
        <w:ind w:leftChars="0" w:left="1497"/>
      </w:pPr>
    </w:p>
    <w:p w:rsidR="002C2DAB" w:rsidRDefault="002C2DAB" w:rsidP="002C2DAB">
      <w:pPr>
        <w:widowControl/>
        <w:ind w:leftChars="0" w:left="0"/>
        <w:rPr>
          <w:b/>
          <w:bCs/>
          <w:kern w:val="52"/>
          <w:sz w:val="28"/>
          <w:szCs w:val="28"/>
        </w:rPr>
      </w:pPr>
      <w:r>
        <w:br w:type="page"/>
      </w:r>
    </w:p>
    <w:p w:rsidR="00CA4DC8" w:rsidRDefault="00CA4DC8" w:rsidP="00CA4DC8">
      <w:pPr>
        <w:pStyle w:val="3"/>
      </w:pPr>
      <w:bookmarkStart w:id="257" w:name="_Toc494475836"/>
      <w:r w:rsidRPr="00CA4DC8">
        <w:rPr>
          <w:rFonts w:hint="eastAsia"/>
        </w:rPr>
        <w:lastRenderedPageBreak/>
        <w:t>檔案上架管理</w:t>
      </w:r>
      <w:bookmarkEnd w:id="257"/>
    </w:p>
    <w:p w:rsidR="00CA4DC8" w:rsidRDefault="00CA4DC8" w:rsidP="00CA4DC8">
      <w:pPr>
        <w:pStyle w:val="4"/>
      </w:pPr>
      <w:r w:rsidRPr="00CA4DC8">
        <w:rPr>
          <w:rFonts w:hint="eastAsia"/>
        </w:rPr>
        <w:t>新手上路說明文件上傳</w:t>
      </w:r>
    </w:p>
    <w:p w:rsidR="00CA4DC8" w:rsidRPr="001D43F7" w:rsidRDefault="00CA4DC8" w:rsidP="004A14BE">
      <w:pPr>
        <w:pStyle w:val="a2"/>
        <w:numPr>
          <w:ilvl w:val="0"/>
          <w:numId w:val="42"/>
        </w:numPr>
        <w:ind w:leftChars="0"/>
      </w:pPr>
      <w:r w:rsidRPr="001D43F7">
        <w:rPr>
          <w:rFonts w:hint="eastAsia"/>
        </w:rPr>
        <w:t>功能說明：</w:t>
      </w:r>
    </w:p>
    <w:p w:rsidR="00CA4DC8" w:rsidRPr="001D43F7" w:rsidRDefault="00FD2F27" w:rsidP="004A14BE">
      <w:pPr>
        <w:pStyle w:val="a2"/>
        <w:numPr>
          <w:ilvl w:val="1"/>
          <w:numId w:val="42"/>
        </w:numPr>
        <w:ind w:leftChars="0"/>
      </w:pPr>
      <w:r>
        <w:rPr>
          <w:rFonts w:hint="eastAsia"/>
        </w:rPr>
        <w:t>可</w:t>
      </w:r>
      <w:r>
        <w:t>上傳「</w:t>
      </w:r>
      <w:r w:rsidRPr="00CA4DC8">
        <w:rPr>
          <w:rFonts w:hint="eastAsia"/>
        </w:rPr>
        <w:t>新手上路說明文件</w:t>
      </w:r>
      <w:r>
        <w:rPr>
          <w:rFonts w:hint="eastAsia"/>
        </w:rPr>
        <w:t>」以</w:t>
      </w:r>
      <w:r>
        <w:t>於</w:t>
      </w:r>
      <w:r>
        <w:rPr>
          <w:rFonts w:hint="eastAsia"/>
        </w:rPr>
        <w:t>「單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t>」</w:t>
      </w:r>
      <w:r>
        <w:rPr>
          <w:rFonts w:hint="eastAsia"/>
        </w:rPr>
        <w:t>中</w:t>
      </w:r>
      <w:r>
        <w:t>可下載了解如何操作</w:t>
      </w:r>
      <w:r w:rsidR="00CA4DC8" w:rsidRPr="001D43F7">
        <w:rPr>
          <w:rFonts w:hint="eastAsia"/>
        </w:rPr>
        <w:t>。</w:t>
      </w:r>
    </w:p>
    <w:p w:rsidR="00CA4DC8" w:rsidRPr="001D43F7" w:rsidRDefault="00CA4DC8" w:rsidP="004A14BE">
      <w:pPr>
        <w:pStyle w:val="a2"/>
        <w:keepNext/>
        <w:numPr>
          <w:ilvl w:val="0"/>
          <w:numId w:val="42"/>
        </w:numPr>
        <w:ind w:leftChars="0"/>
      </w:pPr>
      <w:r w:rsidRPr="001D43F7">
        <w:rPr>
          <w:rFonts w:hint="eastAsia"/>
        </w:rPr>
        <w:t>入口啟動路徑：</w:t>
      </w:r>
    </w:p>
    <w:p w:rsidR="00FD2F27" w:rsidRDefault="00FD2F27" w:rsidP="004A14BE">
      <w:pPr>
        <w:pStyle w:val="a2"/>
        <w:numPr>
          <w:ilvl w:val="1"/>
          <w:numId w:val="42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sym w:font="Wingdings" w:char="F0E0"/>
      </w:r>
    </w:p>
    <w:p w:rsidR="00CA4DC8" w:rsidRPr="001D43F7" w:rsidRDefault="00FD2F27" w:rsidP="004A14BE">
      <w:pPr>
        <w:pStyle w:val="a2"/>
        <w:keepNext/>
        <w:numPr>
          <w:ilvl w:val="1"/>
          <w:numId w:val="42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 w:rsidRPr="00CA4DC8">
        <w:rPr>
          <w:rFonts w:hint="eastAsia"/>
        </w:rPr>
        <w:t>檔案上架管理</w:t>
      </w:r>
      <w:r>
        <w:sym w:font="Wingdings" w:char="F0E0"/>
      </w:r>
      <w:r w:rsidRPr="00CA4DC8">
        <w:rPr>
          <w:rFonts w:hint="eastAsia"/>
        </w:rPr>
        <w:t>新手上路說明文件上傳</w:t>
      </w:r>
    </w:p>
    <w:p w:rsidR="00CA4DC8" w:rsidRDefault="00CA4DC8" w:rsidP="004A14BE">
      <w:pPr>
        <w:pStyle w:val="a2"/>
        <w:keepNext/>
        <w:numPr>
          <w:ilvl w:val="0"/>
          <w:numId w:val="42"/>
        </w:numPr>
        <w:ind w:leftChars="0"/>
      </w:pPr>
      <w:r w:rsidRPr="001D43F7">
        <w:rPr>
          <w:rFonts w:hint="eastAsia"/>
        </w:rPr>
        <w:t>操作畫面示意圖如下：</w:t>
      </w:r>
    </w:p>
    <w:p w:rsidR="00CA4DC8" w:rsidRPr="008473FC" w:rsidRDefault="00CA4DC8" w:rsidP="00CA4DC8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  <w:r w:rsidR="009B7497">
        <w:rPr>
          <w:noProof/>
        </w:rPr>
        <w:drawing>
          <wp:inline distT="0" distB="0" distL="0" distR="0" wp14:anchorId="75FE1003" wp14:editId="2EB94B50">
            <wp:extent cx="5274310" cy="298577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C8" w:rsidRPr="001D43F7" w:rsidRDefault="00CA4DC8" w:rsidP="00CA4DC8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CA4DC8" w:rsidRPr="001D43F7" w:rsidRDefault="00CA4DC8" w:rsidP="004A14BE">
      <w:pPr>
        <w:pStyle w:val="a2"/>
        <w:keepNext/>
        <w:numPr>
          <w:ilvl w:val="0"/>
          <w:numId w:val="42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CA4DC8" w:rsidRPr="001D43F7" w:rsidTr="003F04AF">
        <w:trPr>
          <w:cantSplit/>
          <w:tblHeader/>
        </w:trPr>
        <w:tc>
          <w:tcPr>
            <w:tcW w:w="675" w:type="dxa"/>
            <w:shd w:val="clear" w:color="auto" w:fill="92D050"/>
          </w:tcPr>
          <w:p w:rsidR="00CA4DC8" w:rsidRPr="001D43F7" w:rsidRDefault="00CA4DC8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CA4DC8" w:rsidRPr="001D43F7" w:rsidRDefault="00CA4DC8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CA4DC8" w:rsidRPr="001D43F7" w:rsidRDefault="00CA4DC8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CA4DC8" w:rsidRPr="001D43F7" w:rsidRDefault="00CA4DC8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CA4DC8" w:rsidRPr="001D43F7" w:rsidTr="003F04AF">
        <w:trPr>
          <w:cantSplit/>
        </w:trPr>
        <w:tc>
          <w:tcPr>
            <w:tcW w:w="675" w:type="dxa"/>
          </w:tcPr>
          <w:p w:rsidR="00CA4DC8" w:rsidRPr="001D43F7" w:rsidRDefault="00CA4DC8" w:rsidP="004A14BE">
            <w:pPr>
              <w:pStyle w:val="a2"/>
              <w:numPr>
                <w:ilvl w:val="0"/>
                <w:numId w:val="44"/>
              </w:numPr>
              <w:ind w:leftChars="0"/>
            </w:pPr>
          </w:p>
        </w:tc>
        <w:tc>
          <w:tcPr>
            <w:tcW w:w="2268" w:type="dxa"/>
          </w:tcPr>
          <w:p w:rsidR="00CA4DC8" w:rsidRDefault="00FD2F27" w:rsidP="003F04AF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CA4DC8" w:rsidRPr="001D43F7" w:rsidRDefault="00CA4DC8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CA4DC8" w:rsidRPr="001D43F7" w:rsidRDefault="00CA4DC8" w:rsidP="003F04AF">
            <w:pPr>
              <w:pStyle w:val="a2"/>
              <w:ind w:leftChars="0" w:left="0"/>
            </w:pPr>
          </w:p>
        </w:tc>
      </w:tr>
      <w:tr w:rsidR="00CA4DC8" w:rsidRPr="001D43F7" w:rsidTr="003F04AF">
        <w:trPr>
          <w:cantSplit/>
        </w:trPr>
        <w:tc>
          <w:tcPr>
            <w:tcW w:w="675" w:type="dxa"/>
          </w:tcPr>
          <w:p w:rsidR="00CA4DC8" w:rsidRPr="001D43F7" w:rsidRDefault="00CA4DC8" w:rsidP="004A14BE">
            <w:pPr>
              <w:pStyle w:val="a2"/>
              <w:numPr>
                <w:ilvl w:val="0"/>
                <w:numId w:val="44"/>
              </w:numPr>
              <w:ind w:leftChars="0"/>
            </w:pPr>
          </w:p>
        </w:tc>
        <w:tc>
          <w:tcPr>
            <w:tcW w:w="2268" w:type="dxa"/>
          </w:tcPr>
          <w:p w:rsidR="00CA4DC8" w:rsidRPr="001D43F7" w:rsidRDefault="00CA4DC8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CA4DC8" w:rsidRPr="001D43F7" w:rsidRDefault="00CA4DC8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CA4DC8" w:rsidRPr="001D43F7" w:rsidRDefault="00CA4DC8" w:rsidP="003F04AF">
            <w:pPr>
              <w:pStyle w:val="a2"/>
              <w:ind w:leftChars="0" w:left="0"/>
            </w:pPr>
          </w:p>
        </w:tc>
      </w:tr>
      <w:tr w:rsidR="00CA4DC8" w:rsidRPr="001D43F7" w:rsidTr="003F04AF">
        <w:trPr>
          <w:cantSplit/>
        </w:trPr>
        <w:tc>
          <w:tcPr>
            <w:tcW w:w="675" w:type="dxa"/>
          </w:tcPr>
          <w:p w:rsidR="00CA4DC8" w:rsidRPr="001D43F7" w:rsidRDefault="00CA4DC8" w:rsidP="004A14BE">
            <w:pPr>
              <w:pStyle w:val="a2"/>
              <w:numPr>
                <w:ilvl w:val="0"/>
                <w:numId w:val="44"/>
              </w:numPr>
              <w:ind w:leftChars="0"/>
            </w:pPr>
          </w:p>
        </w:tc>
        <w:tc>
          <w:tcPr>
            <w:tcW w:w="2268" w:type="dxa"/>
          </w:tcPr>
          <w:p w:rsidR="00CA4DC8" w:rsidRPr="001D43F7" w:rsidRDefault="00CA4DC8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CA4DC8" w:rsidRPr="001D43F7" w:rsidRDefault="00CA4DC8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CA4DC8" w:rsidRPr="001D43F7" w:rsidRDefault="00CA4DC8" w:rsidP="003F04AF">
            <w:pPr>
              <w:pStyle w:val="a2"/>
              <w:ind w:leftChars="0" w:left="0"/>
            </w:pPr>
          </w:p>
        </w:tc>
      </w:tr>
      <w:tr w:rsidR="00CA4DC8" w:rsidRPr="001D43F7" w:rsidTr="003F04AF">
        <w:trPr>
          <w:cantSplit/>
        </w:trPr>
        <w:tc>
          <w:tcPr>
            <w:tcW w:w="675" w:type="dxa"/>
          </w:tcPr>
          <w:p w:rsidR="00CA4DC8" w:rsidRPr="001D43F7" w:rsidRDefault="00CA4DC8" w:rsidP="004A14BE">
            <w:pPr>
              <w:pStyle w:val="a2"/>
              <w:numPr>
                <w:ilvl w:val="0"/>
                <w:numId w:val="44"/>
              </w:numPr>
              <w:ind w:leftChars="0"/>
            </w:pPr>
          </w:p>
        </w:tc>
        <w:tc>
          <w:tcPr>
            <w:tcW w:w="2268" w:type="dxa"/>
          </w:tcPr>
          <w:p w:rsidR="00CA4DC8" w:rsidRPr="001D43F7" w:rsidRDefault="00CA4DC8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CA4DC8" w:rsidRPr="001D43F7" w:rsidRDefault="00CA4DC8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CA4DC8" w:rsidRPr="001D43F7" w:rsidRDefault="00CA4DC8" w:rsidP="003F04AF">
            <w:pPr>
              <w:pStyle w:val="a2"/>
              <w:ind w:leftChars="0" w:left="0"/>
            </w:pPr>
          </w:p>
        </w:tc>
      </w:tr>
    </w:tbl>
    <w:p w:rsidR="00CA4DC8" w:rsidRPr="001D43F7" w:rsidRDefault="00CA4DC8" w:rsidP="004A14BE">
      <w:pPr>
        <w:pStyle w:val="a2"/>
        <w:numPr>
          <w:ilvl w:val="0"/>
          <w:numId w:val="42"/>
        </w:numPr>
        <w:ind w:leftChars="0"/>
      </w:pPr>
      <w:r w:rsidRPr="001D43F7">
        <w:rPr>
          <w:rFonts w:hint="eastAsia"/>
        </w:rPr>
        <w:t>其他說明：</w:t>
      </w:r>
    </w:p>
    <w:p w:rsidR="00FD2F27" w:rsidRPr="001D43F7" w:rsidRDefault="00FD2F27" w:rsidP="004A14BE">
      <w:pPr>
        <w:pStyle w:val="a2"/>
        <w:numPr>
          <w:ilvl w:val="1"/>
          <w:numId w:val="42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</w:t>
      </w:r>
      <w:r>
        <w:t>以</w:t>
      </w:r>
      <w:r>
        <w:rPr>
          <w:rFonts w:hint="eastAsia"/>
        </w:rPr>
        <w:t>功</w:t>
      </w:r>
      <w:r>
        <w:t>能畫面做為討論依據。</w:t>
      </w:r>
    </w:p>
    <w:p w:rsidR="00CA4DC8" w:rsidRDefault="00CA4DC8" w:rsidP="00CA4DC8">
      <w:pPr>
        <w:pStyle w:val="a2"/>
        <w:ind w:leftChars="0" w:left="1497"/>
      </w:pPr>
    </w:p>
    <w:p w:rsidR="00CA4DC8" w:rsidRPr="001D43F7" w:rsidRDefault="00CA4DC8" w:rsidP="00CA4DC8">
      <w:pPr>
        <w:pStyle w:val="a2"/>
        <w:ind w:leftChars="0" w:left="1497"/>
      </w:pPr>
    </w:p>
    <w:p w:rsidR="00063997" w:rsidRDefault="00CA4DC8" w:rsidP="00063997">
      <w:pPr>
        <w:pStyle w:val="4"/>
      </w:pPr>
      <w:r>
        <w:br w:type="page"/>
      </w:r>
      <w:r w:rsidR="00063997" w:rsidRPr="00063997">
        <w:rPr>
          <w:rFonts w:hint="eastAsia"/>
        </w:rPr>
        <w:lastRenderedPageBreak/>
        <w:t>檔案上傳作業</w:t>
      </w:r>
    </w:p>
    <w:p w:rsidR="00063997" w:rsidRPr="001D43F7" w:rsidRDefault="00063997" w:rsidP="004A14BE">
      <w:pPr>
        <w:pStyle w:val="a2"/>
        <w:numPr>
          <w:ilvl w:val="0"/>
          <w:numId w:val="17"/>
        </w:numPr>
        <w:ind w:leftChars="0"/>
      </w:pPr>
      <w:r w:rsidRPr="001D43F7">
        <w:rPr>
          <w:rFonts w:hint="eastAsia"/>
        </w:rPr>
        <w:t>功能說明：</w:t>
      </w:r>
    </w:p>
    <w:p w:rsidR="00063997" w:rsidRPr="001D43F7" w:rsidRDefault="00FD2F27" w:rsidP="004A14BE">
      <w:pPr>
        <w:pStyle w:val="a2"/>
        <w:numPr>
          <w:ilvl w:val="1"/>
          <w:numId w:val="17"/>
        </w:numPr>
        <w:ind w:leftChars="0"/>
      </w:pPr>
      <w:r>
        <w:rPr>
          <w:rFonts w:hint="eastAsia"/>
        </w:rPr>
        <w:t>可上傳相關</w:t>
      </w:r>
      <w:r w:rsidRPr="00CA4DC8">
        <w:rPr>
          <w:rFonts w:hint="eastAsia"/>
        </w:rPr>
        <w:t>文件</w:t>
      </w:r>
      <w:r>
        <w:rPr>
          <w:rFonts w:hint="eastAsia"/>
        </w:rPr>
        <w:t>檔</w:t>
      </w:r>
      <w:r>
        <w:t>案</w:t>
      </w:r>
      <w:r>
        <w:rPr>
          <w:rFonts w:hint="eastAsia"/>
        </w:rPr>
        <w:t>，</w:t>
      </w:r>
      <w:r>
        <w:t>於</w:t>
      </w:r>
      <w:r>
        <w:rPr>
          <w:rFonts w:hint="eastAsia"/>
        </w:rPr>
        <w:t>「單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t>」</w:t>
      </w:r>
      <w:r>
        <w:rPr>
          <w:rFonts w:hint="eastAsia"/>
        </w:rPr>
        <w:t>中</w:t>
      </w:r>
      <w:r>
        <w:t>可</w:t>
      </w:r>
      <w:r>
        <w:rPr>
          <w:rFonts w:hint="eastAsia"/>
        </w:rPr>
        <w:t>直</w:t>
      </w:r>
      <w:r>
        <w:t>接下載</w:t>
      </w:r>
      <w:r w:rsidRPr="001D43F7">
        <w:rPr>
          <w:rFonts w:hint="eastAsia"/>
        </w:rPr>
        <w:t>。</w:t>
      </w:r>
    </w:p>
    <w:p w:rsidR="00063997" w:rsidRPr="001D43F7" w:rsidRDefault="00063997" w:rsidP="004A14BE">
      <w:pPr>
        <w:pStyle w:val="a2"/>
        <w:keepNext/>
        <w:numPr>
          <w:ilvl w:val="0"/>
          <w:numId w:val="17"/>
        </w:numPr>
        <w:ind w:leftChars="0"/>
      </w:pPr>
      <w:r w:rsidRPr="001D43F7">
        <w:rPr>
          <w:rFonts w:hint="eastAsia"/>
        </w:rPr>
        <w:t>入口啟動路徑：</w:t>
      </w:r>
    </w:p>
    <w:p w:rsidR="00FD2F27" w:rsidRDefault="00FD2F27" w:rsidP="004A14BE">
      <w:pPr>
        <w:pStyle w:val="a2"/>
        <w:numPr>
          <w:ilvl w:val="1"/>
          <w:numId w:val="17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sym w:font="Wingdings" w:char="F0E0"/>
      </w:r>
    </w:p>
    <w:p w:rsidR="00FD2F27" w:rsidRPr="001D43F7" w:rsidRDefault="00FD2F27" w:rsidP="004A14BE">
      <w:pPr>
        <w:pStyle w:val="a2"/>
        <w:keepNext/>
        <w:numPr>
          <w:ilvl w:val="1"/>
          <w:numId w:val="17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 w:rsidRPr="00CA4DC8">
        <w:rPr>
          <w:rFonts w:hint="eastAsia"/>
        </w:rPr>
        <w:t>檔案上架管理</w:t>
      </w:r>
      <w:r>
        <w:sym w:font="Wingdings" w:char="F0E0"/>
      </w:r>
      <w:r w:rsidRPr="00063997">
        <w:rPr>
          <w:rFonts w:hint="eastAsia"/>
        </w:rPr>
        <w:t>檔案上傳作業</w:t>
      </w:r>
    </w:p>
    <w:p w:rsidR="00063997" w:rsidRDefault="00FD2F27" w:rsidP="004A14BE">
      <w:pPr>
        <w:pStyle w:val="a2"/>
        <w:keepNext/>
        <w:numPr>
          <w:ilvl w:val="0"/>
          <w:numId w:val="17"/>
        </w:numPr>
        <w:ind w:leftChars="0"/>
      </w:pPr>
      <w:r w:rsidRPr="001D43F7">
        <w:rPr>
          <w:rFonts w:hint="eastAsia"/>
        </w:rPr>
        <w:t>操作</w:t>
      </w:r>
      <w:r w:rsidR="00063997" w:rsidRPr="001D43F7">
        <w:rPr>
          <w:rFonts w:hint="eastAsia"/>
        </w:rPr>
        <w:t>操作畫面示意圖如下：</w:t>
      </w:r>
    </w:p>
    <w:p w:rsidR="00063997" w:rsidRPr="008473FC" w:rsidRDefault="00063997" w:rsidP="00063997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  <w:r w:rsidR="00912C9A">
        <w:rPr>
          <w:noProof/>
        </w:rPr>
        <w:drawing>
          <wp:inline distT="0" distB="0" distL="0" distR="0" wp14:anchorId="4C61DD13" wp14:editId="616AF958">
            <wp:extent cx="5274310" cy="2985770"/>
            <wp:effectExtent l="0" t="0" r="2540" b="508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97" w:rsidRPr="001D43F7" w:rsidRDefault="00063997" w:rsidP="00063997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063997" w:rsidRPr="001D43F7" w:rsidRDefault="00063997" w:rsidP="004A14BE">
      <w:pPr>
        <w:pStyle w:val="a2"/>
        <w:keepNext/>
        <w:numPr>
          <w:ilvl w:val="0"/>
          <w:numId w:val="17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063997" w:rsidRPr="001D43F7" w:rsidTr="003F04AF">
        <w:trPr>
          <w:cantSplit/>
          <w:tblHeader/>
        </w:trPr>
        <w:tc>
          <w:tcPr>
            <w:tcW w:w="675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18"/>
              </w:numPr>
              <w:ind w:leftChars="0"/>
            </w:pPr>
          </w:p>
        </w:tc>
        <w:tc>
          <w:tcPr>
            <w:tcW w:w="2268" w:type="dxa"/>
          </w:tcPr>
          <w:p w:rsidR="00063997" w:rsidRDefault="00FD2F27" w:rsidP="003F04AF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18"/>
              </w:numPr>
              <w:ind w:leftChars="0"/>
            </w:pPr>
          </w:p>
        </w:tc>
        <w:tc>
          <w:tcPr>
            <w:tcW w:w="226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18"/>
              </w:numPr>
              <w:ind w:leftChars="0"/>
            </w:pPr>
          </w:p>
        </w:tc>
        <w:tc>
          <w:tcPr>
            <w:tcW w:w="226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18"/>
              </w:numPr>
              <w:ind w:leftChars="0"/>
            </w:pPr>
          </w:p>
        </w:tc>
        <w:tc>
          <w:tcPr>
            <w:tcW w:w="226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</w:tbl>
    <w:p w:rsidR="00063997" w:rsidRPr="001D43F7" w:rsidRDefault="00063997" w:rsidP="004A14BE">
      <w:pPr>
        <w:pStyle w:val="a2"/>
        <w:numPr>
          <w:ilvl w:val="0"/>
          <w:numId w:val="17"/>
        </w:numPr>
        <w:ind w:leftChars="0"/>
      </w:pPr>
      <w:r w:rsidRPr="001D43F7">
        <w:rPr>
          <w:rFonts w:hint="eastAsia"/>
        </w:rPr>
        <w:t>其他說明：</w:t>
      </w:r>
    </w:p>
    <w:p w:rsidR="00063997" w:rsidRPr="001D43F7" w:rsidRDefault="00FD2F27" w:rsidP="004A14BE">
      <w:pPr>
        <w:pStyle w:val="a2"/>
        <w:numPr>
          <w:ilvl w:val="1"/>
          <w:numId w:val="17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</w:t>
      </w:r>
      <w:r>
        <w:t>以</w:t>
      </w:r>
      <w:r>
        <w:rPr>
          <w:rFonts w:hint="eastAsia"/>
        </w:rPr>
        <w:t>功</w:t>
      </w:r>
      <w:r>
        <w:t>能畫面做為討論依據。</w:t>
      </w:r>
    </w:p>
    <w:p w:rsidR="00CA4DC8" w:rsidRDefault="00CA4DC8" w:rsidP="00CA4DC8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063997" w:rsidRDefault="00063997">
      <w:pPr>
        <w:widowControl/>
        <w:ind w:leftChars="0" w:left="0"/>
        <w:rPr>
          <w:b/>
          <w:bCs/>
          <w:kern w:val="52"/>
          <w:sz w:val="28"/>
          <w:szCs w:val="28"/>
        </w:rPr>
      </w:pPr>
      <w:r>
        <w:br w:type="page"/>
      </w:r>
    </w:p>
    <w:p w:rsidR="00063997" w:rsidRDefault="00063997" w:rsidP="00063997">
      <w:pPr>
        <w:pStyle w:val="3"/>
      </w:pPr>
      <w:bookmarkStart w:id="258" w:name="_Toc494475837"/>
      <w:r w:rsidRPr="00063997">
        <w:rPr>
          <w:rFonts w:hint="eastAsia"/>
        </w:rPr>
        <w:lastRenderedPageBreak/>
        <w:t>系統功能管理</w:t>
      </w:r>
      <w:bookmarkEnd w:id="258"/>
    </w:p>
    <w:p w:rsidR="00063997" w:rsidRDefault="00063997" w:rsidP="00063997">
      <w:pPr>
        <w:pStyle w:val="4"/>
      </w:pPr>
      <w:r w:rsidRPr="00063997">
        <w:rPr>
          <w:rFonts w:hint="eastAsia"/>
        </w:rPr>
        <w:t>系統選單配置設定</w:t>
      </w:r>
    </w:p>
    <w:p w:rsidR="00063997" w:rsidRPr="001D43F7" w:rsidRDefault="00063997" w:rsidP="004A14BE">
      <w:pPr>
        <w:pStyle w:val="a2"/>
        <w:numPr>
          <w:ilvl w:val="0"/>
          <w:numId w:val="19"/>
        </w:numPr>
        <w:ind w:leftChars="0"/>
      </w:pPr>
      <w:r w:rsidRPr="001D43F7">
        <w:rPr>
          <w:rFonts w:hint="eastAsia"/>
        </w:rPr>
        <w:t>功能說明：</w:t>
      </w:r>
    </w:p>
    <w:p w:rsidR="00063997" w:rsidRPr="001D43F7" w:rsidRDefault="00FD2F27" w:rsidP="004A14BE">
      <w:pPr>
        <w:pStyle w:val="a2"/>
        <w:numPr>
          <w:ilvl w:val="1"/>
          <w:numId w:val="19"/>
        </w:numPr>
        <w:ind w:leftChars="0"/>
      </w:pPr>
      <w:r>
        <w:rPr>
          <w:rFonts w:hint="eastAsia"/>
        </w:rPr>
        <w:t>可設</w:t>
      </w:r>
      <w:r>
        <w:t>定</w:t>
      </w:r>
      <w:r>
        <w:rPr>
          <w:rFonts w:hint="eastAsia"/>
        </w:rPr>
        <w:t>「系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t>」</w:t>
      </w:r>
      <w:r>
        <w:rPr>
          <w:rFonts w:hint="eastAsia"/>
        </w:rPr>
        <w:t>配</w:t>
      </w:r>
      <w:r>
        <w:t>置</w:t>
      </w:r>
      <w:r>
        <w:rPr>
          <w:rFonts w:hint="eastAsia"/>
        </w:rPr>
        <w:t>方</w:t>
      </w:r>
      <w:r>
        <w:t>式</w:t>
      </w:r>
      <w:r>
        <w:rPr>
          <w:rFonts w:hint="eastAsia"/>
        </w:rPr>
        <w:t>及</w:t>
      </w:r>
      <w:r>
        <w:t>連結首頁位置</w:t>
      </w:r>
      <w:r w:rsidR="00063997" w:rsidRPr="001D43F7">
        <w:rPr>
          <w:rFonts w:hint="eastAsia"/>
        </w:rPr>
        <w:t>。</w:t>
      </w:r>
    </w:p>
    <w:p w:rsidR="00063997" w:rsidRPr="001D43F7" w:rsidRDefault="00063997" w:rsidP="004A14BE">
      <w:pPr>
        <w:pStyle w:val="a2"/>
        <w:keepNext/>
        <w:numPr>
          <w:ilvl w:val="0"/>
          <w:numId w:val="19"/>
        </w:numPr>
        <w:ind w:leftChars="0"/>
      </w:pPr>
      <w:r w:rsidRPr="001D43F7">
        <w:rPr>
          <w:rFonts w:hint="eastAsia"/>
        </w:rPr>
        <w:t>入口啟動路徑：</w:t>
      </w:r>
    </w:p>
    <w:p w:rsidR="00063997" w:rsidRDefault="00063997" w:rsidP="004A14BE">
      <w:pPr>
        <w:pStyle w:val="a2"/>
        <w:keepNext/>
        <w:numPr>
          <w:ilvl w:val="1"/>
          <w:numId w:val="19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sym w:font="Wingdings" w:char="F0E0"/>
      </w:r>
      <w:r w:rsidR="00FD2F27">
        <w:t xml:space="preserve"> </w:t>
      </w:r>
    </w:p>
    <w:p w:rsidR="00FD2F27" w:rsidRPr="001D43F7" w:rsidRDefault="00FD2F27" w:rsidP="004A14BE">
      <w:pPr>
        <w:pStyle w:val="a2"/>
        <w:keepNext/>
        <w:numPr>
          <w:ilvl w:val="1"/>
          <w:numId w:val="19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 w:rsidRPr="00063997">
        <w:rPr>
          <w:rFonts w:hint="eastAsia"/>
        </w:rPr>
        <w:t>系統功能管理</w:t>
      </w:r>
      <w:r>
        <w:sym w:font="Wingdings" w:char="F0E0"/>
      </w:r>
      <w:r w:rsidRPr="00063997">
        <w:rPr>
          <w:rFonts w:hint="eastAsia"/>
        </w:rPr>
        <w:t>系統選單配置設定</w:t>
      </w:r>
    </w:p>
    <w:p w:rsidR="00063997" w:rsidRDefault="00063997" w:rsidP="004A14BE">
      <w:pPr>
        <w:pStyle w:val="a2"/>
        <w:keepNext/>
        <w:numPr>
          <w:ilvl w:val="0"/>
          <w:numId w:val="19"/>
        </w:numPr>
        <w:ind w:leftChars="0"/>
      </w:pPr>
      <w:r w:rsidRPr="001D43F7">
        <w:rPr>
          <w:rFonts w:hint="eastAsia"/>
        </w:rPr>
        <w:t>操作畫面示意圖如下：</w:t>
      </w:r>
    </w:p>
    <w:p w:rsidR="00063997" w:rsidRPr="008473FC" w:rsidRDefault="00063997" w:rsidP="00063997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  <w:r w:rsidR="00DC056E">
        <w:rPr>
          <w:noProof/>
        </w:rPr>
        <w:drawing>
          <wp:inline distT="0" distB="0" distL="0" distR="0" wp14:anchorId="0985AE69" wp14:editId="56E13FE4">
            <wp:extent cx="6147303" cy="3196997"/>
            <wp:effectExtent l="0" t="0" r="635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91" cy="32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97" w:rsidRPr="001D43F7" w:rsidRDefault="00063997" w:rsidP="00063997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063997" w:rsidRPr="001D43F7" w:rsidRDefault="00063997" w:rsidP="004A14BE">
      <w:pPr>
        <w:pStyle w:val="a2"/>
        <w:keepNext/>
        <w:numPr>
          <w:ilvl w:val="0"/>
          <w:numId w:val="19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063997" w:rsidRPr="001D43F7" w:rsidTr="003F04AF">
        <w:trPr>
          <w:cantSplit/>
          <w:tblHeader/>
        </w:trPr>
        <w:tc>
          <w:tcPr>
            <w:tcW w:w="675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43"/>
              </w:numPr>
              <w:ind w:leftChars="0"/>
            </w:pPr>
          </w:p>
        </w:tc>
        <w:tc>
          <w:tcPr>
            <w:tcW w:w="2268" w:type="dxa"/>
          </w:tcPr>
          <w:p w:rsidR="00063997" w:rsidRDefault="00FD2F27" w:rsidP="003F04AF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43"/>
              </w:numPr>
              <w:ind w:leftChars="0"/>
            </w:pPr>
          </w:p>
        </w:tc>
        <w:tc>
          <w:tcPr>
            <w:tcW w:w="226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43"/>
              </w:numPr>
              <w:ind w:leftChars="0"/>
            </w:pPr>
          </w:p>
        </w:tc>
        <w:tc>
          <w:tcPr>
            <w:tcW w:w="226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43"/>
              </w:numPr>
              <w:ind w:leftChars="0"/>
            </w:pPr>
          </w:p>
        </w:tc>
        <w:tc>
          <w:tcPr>
            <w:tcW w:w="226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</w:tbl>
    <w:p w:rsidR="00063997" w:rsidRPr="001D43F7" w:rsidRDefault="00063997" w:rsidP="004A14BE">
      <w:pPr>
        <w:pStyle w:val="a2"/>
        <w:numPr>
          <w:ilvl w:val="0"/>
          <w:numId w:val="19"/>
        </w:numPr>
        <w:ind w:leftChars="0"/>
      </w:pPr>
      <w:r w:rsidRPr="001D43F7">
        <w:rPr>
          <w:rFonts w:hint="eastAsia"/>
        </w:rPr>
        <w:t>其他說明：</w:t>
      </w:r>
    </w:p>
    <w:p w:rsidR="00063997" w:rsidRPr="001D43F7" w:rsidRDefault="00FD2F27" w:rsidP="004A14BE">
      <w:pPr>
        <w:pStyle w:val="a2"/>
        <w:numPr>
          <w:ilvl w:val="1"/>
          <w:numId w:val="19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</w:t>
      </w:r>
      <w:r>
        <w:t>以</w:t>
      </w:r>
      <w:r>
        <w:rPr>
          <w:rFonts w:hint="eastAsia"/>
        </w:rPr>
        <w:t>功</w:t>
      </w:r>
      <w:r>
        <w:t>能畫面做為討論依據。</w:t>
      </w:r>
    </w:p>
    <w:p w:rsidR="00063997" w:rsidRDefault="00063997" w:rsidP="00063997">
      <w:pPr>
        <w:pStyle w:val="a2"/>
        <w:ind w:leftChars="0" w:left="1497"/>
      </w:pPr>
    </w:p>
    <w:p w:rsidR="00063997" w:rsidRPr="001D43F7" w:rsidRDefault="00063997" w:rsidP="00063997">
      <w:pPr>
        <w:pStyle w:val="a2"/>
        <w:ind w:leftChars="0" w:left="1497"/>
      </w:pPr>
    </w:p>
    <w:p w:rsidR="00063997" w:rsidRDefault="00063997" w:rsidP="003F04AF">
      <w:pPr>
        <w:pStyle w:val="4"/>
      </w:pPr>
      <w:r>
        <w:br w:type="page"/>
      </w:r>
      <w:r w:rsidR="003F04AF" w:rsidRPr="003F04AF">
        <w:rPr>
          <w:rFonts w:hint="eastAsia"/>
        </w:rPr>
        <w:lastRenderedPageBreak/>
        <w:t>系統選單設定查詢</w:t>
      </w:r>
    </w:p>
    <w:p w:rsidR="00063997" w:rsidRPr="001D43F7" w:rsidRDefault="00063997" w:rsidP="004A14BE">
      <w:pPr>
        <w:pStyle w:val="a2"/>
        <w:numPr>
          <w:ilvl w:val="0"/>
          <w:numId w:val="21"/>
        </w:numPr>
        <w:ind w:leftChars="0"/>
      </w:pPr>
      <w:r w:rsidRPr="001D43F7">
        <w:rPr>
          <w:rFonts w:hint="eastAsia"/>
        </w:rPr>
        <w:t>功能說明：</w:t>
      </w:r>
    </w:p>
    <w:p w:rsidR="00916851" w:rsidRPr="001D43F7" w:rsidRDefault="00916851" w:rsidP="004A14BE">
      <w:pPr>
        <w:pStyle w:val="a2"/>
        <w:numPr>
          <w:ilvl w:val="1"/>
          <w:numId w:val="21"/>
        </w:numPr>
        <w:ind w:leftChars="0"/>
      </w:pPr>
      <w:r>
        <w:rPr>
          <w:rFonts w:hint="eastAsia"/>
        </w:rPr>
        <w:t>由以</w:t>
      </w:r>
      <w:r>
        <w:t>表</w:t>
      </w:r>
      <w:r>
        <w:rPr>
          <w:rFonts w:hint="eastAsia"/>
        </w:rPr>
        <w:t>列</w:t>
      </w:r>
      <w:r>
        <w:t>方式</w:t>
      </w:r>
      <w:r>
        <w:rPr>
          <w:rFonts w:hint="eastAsia"/>
        </w:rPr>
        <w:t>查詢「系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t>」</w:t>
      </w:r>
      <w:r w:rsidRPr="001D43F7">
        <w:rPr>
          <w:rFonts w:hint="eastAsia"/>
        </w:rPr>
        <w:t>。</w:t>
      </w:r>
    </w:p>
    <w:p w:rsidR="00063997" w:rsidRPr="001D43F7" w:rsidRDefault="00916851" w:rsidP="004A14BE">
      <w:pPr>
        <w:pStyle w:val="a2"/>
        <w:numPr>
          <w:ilvl w:val="1"/>
          <w:numId w:val="21"/>
        </w:numPr>
        <w:ind w:leftChars="0"/>
      </w:pPr>
      <w:r>
        <w:rPr>
          <w:rFonts w:hint="eastAsia"/>
        </w:rPr>
        <w:t>因</w:t>
      </w:r>
      <w:r>
        <w:t>「</w:t>
      </w:r>
      <w:r w:rsidRPr="00063997">
        <w:rPr>
          <w:rFonts w:hint="eastAsia"/>
        </w:rPr>
        <w:t>系統選單配置設定</w:t>
      </w:r>
      <w:r>
        <w:rPr>
          <w:rFonts w:hint="eastAsia"/>
        </w:rPr>
        <w:t>」</w:t>
      </w:r>
      <w:r>
        <w:t>設</w:t>
      </w:r>
      <w:r>
        <w:rPr>
          <w:rFonts w:hint="eastAsia"/>
        </w:rPr>
        <w:t>定</w:t>
      </w:r>
      <w:r>
        <w:t>較為直覺，</w:t>
      </w:r>
      <w:proofErr w:type="gramStart"/>
      <w:r>
        <w:rPr>
          <w:rFonts w:hint="eastAsia"/>
        </w:rPr>
        <w:t>故</w:t>
      </w:r>
      <w:r>
        <w:t>另以</w:t>
      </w:r>
      <w:proofErr w:type="gramEnd"/>
      <w:r>
        <w:t>「</w:t>
      </w:r>
      <w:r>
        <w:rPr>
          <w:rFonts w:hint="eastAsia"/>
        </w:rPr>
        <w:t>設</w:t>
      </w:r>
      <w:r>
        <w:t>定選單」</w:t>
      </w:r>
      <w:r>
        <w:rPr>
          <w:rFonts w:hint="eastAsia"/>
        </w:rPr>
        <w:t>方</w:t>
      </w:r>
      <w:r>
        <w:t>式查詢</w:t>
      </w:r>
      <w:r>
        <w:rPr>
          <w:rFonts w:hint="eastAsia"/>
        </w:rPr>
        <w:t>所有</w:t>
      </w:r>
      <w:r>
        <w:t>已設定資料。</w:t>
      </w:r>
    </w:p>
    <w:p w:rsidR="00063997" w:rsidRPr="001D43F7" w:rsidRDefault="00063997" w:rsidP="004A14BE">
      <w:pPr>
        <w:pStyle w:val="a2"/>
        <w:keepNext/>
        <w:numPr>
          <w:ilvl w:val="0"/>
          <w:numId w:val="21"/>
        </w:numPr>
        <w:ind w:leftChars="0"/>
      </w:pPr>
      <w:r w:rsidRPr="001D43F7">
        <w:rPr>
          <w:rFonts w:hint="eastAsia"/>
        </w:rPr>
        <w:t>入口啟動路徑：</w:t>
      </w:r>
    </w:p>
    <w:p w:rsidR="00916851" w:rsidRDefault="00063997" w:rsidP="004A14BE">
      <w:pPr>
        <w:pStyle w:val="a2"/>
        <w:keepNext/>
        <w:numPr>
          <w:ilvl w:val="1"/>
          <w:numId w:val="21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</w:p>
    <w:p w:rsidR="00063997" w:rsidRPr="001D43F7" w:rsidRDefault="00916851" w:rsidP="004A14BE">
      <w:pPr>
        <w:pStyle w:val="a2"/>
        <w:keepNext/>
        <w:numPr>
          <w:ilvl w:val="1"/>
          <w:numId w:val="21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 w:rsidRPr="00063997">
        <w:rPr>
          <w:rFonts w:hint="eastAsia"/>
        </w:rPr>
        <w:t>系統功能管理</w:t>
      </w:r>
      <w:r>
        <w:sym w:font="Wingdings" w:char="F0E0"/>
      </w:r>
      <w:r w:rsidRPr="003F04AF">
        <w:rPr>
          <w:rFonts w:hint="eastAsia"/>
        </w:rPr>
        <w:t>系統選單設定查詢</w:t>
      </w:r>
    </w:p>
    <w:p w:rsidR="00063997" w:rsidRDefault="00063997" w:rsidP="004A14BE">
      <w:pPr>
        <w:pStyle w:val="a2"/>
        <w:keepNext/>
        <w:numPr>
          <w:ilvl w:val="0"/>
          <w:numId w:val="21"/>
        </w:numPr>
        <w:ind w:leftChars="0"/>
      </w:pPr>
      <w:r w:rsidRPr="001D43F7">
        <w:rPr>
          <w:rFonts w:hint="eastAsia"/>
        </w:rPr>
        <w:t>操作畫面示意圖如下：</w:t>
      </w:r>
    </w:p>
    <w:p w:rsidR="00063997" w:rsidRPr="008473FC" w:rsidRDefault="00063997" w:rsidP="00063997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</w:p>
    <w:p w:rsidR="00063997" w:rsidRPr="001D43F7" w:rsidRDefault="00063997" w:rsidP="00063997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063997" w:rsidRPr="001D43F7" w:rsidRDefault="00063997" w:rsidP="004A14BE">
      <w:pPr>
        <w:pStyle w:val="a2"/>
        <w:keepNext/>
        <w:numPr>
          <w:ilvl w:val="0"/>
          <w:numId w:val="21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063997" w:rsidRPr="001D43F7" w:rsidTr="003F04AF">
        <w:trPr>
          <w:cantSplit/>
          <w:tblHeader/>
        </w:trPr>
        <w:tc>
          <w:tcPr>
            <w:tcW w:w="675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22"/>
              </w:numPr>
              <w:ind w:leftChars="0"/>
            </w:pPr>
          </w:p>
        </w:tc>
        <w:tc>
          <w:tcPr>
            <w:tcW w:w="2268" w:type="dxa"/>
          </w:tcPr>
          <w:p w:rsidR="00063997" w:rsidRDefault="00FD2F27" w:rsidP="003F04AF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22"/>
              </w:numPr>
              <w:ind w:leftChars="0"/>
            </w:pPr>
          </w:p>
        </w:tc>
        <w:tc>
          <w:tcPr>
            <w:tcW w:w="226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22"/>
              </w:numPr>
              <w:ind w:leftChars="0"/>
            </w:pPr>
          </w:p>
        </w:tc>
        <w:tc>
          <w:tcPr>
            <w:tcW w:w="226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22"/>
              </w:numPr>
              <w:ind w:leftChars="0"/>
            </w:pPr>
          </w:p>
        </w:tc>
        <w:tc>
          <w:tcPr>
            <w:tcW w:w="226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</w:tbl>
    <w:p w:rsidR="00063997" w:rsidRPr="001D43F7" w:rsidRDefault="00063997" w:rsidP="004A14BE">
      <w:pPr>
        <w:pStyle w:val="a2"/>
        <w:numPr>
          <w:ilvl w:val="0"/>
          <w:numId w:val="21"/>
        </w:numPr>
        <w:ind w:leftChars="0"/>
      </w:pPr>
      <w:r w:rsidRPr="001D43F7">
        <w:rPr>
          <w:rFonts w:hint="eastAsia"/>
        </w:rPr>
        <w:t>其他說明：</w:t>
      </w:r>
    </w:p>
    <w:p w:rsidR="00063997" w:rsidRPr="001D43F7" w:rsidRDefault="00916851" w:rsidP="004A14BE">
      <w:pPr>
        <w:pStyle w:val="a2"/>
        <w:numPr>
          <w:ilvl w:val="1"/>
          <w:numId w:val="21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063997" w:rsidRDefault="00063997" w:rsidP="00063997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063997" w:rsidRDefault="00063997" w:rsidP="00063997">
      <w:pPr>
        <w:widowControl/>
        <w:ind w:leftChars="0" w:left="0"/>
        <w:rPr>
          <w:b/>
          <w:bCs/>
          <w:kern w:val="52"/>
          <w:sz w:val="28"/>
          <w:szCs w:val="28"/>
        </w:rPr>
      </w:pPr>
      <w:r>
        <w:br w:type="page"/>
      </w:r>
    </w:p>
    <w:p w:rsidR="00063997" w:rsidRDefault="003F04AF" w:rsidP="003F04AF">
      <w:pPr>
        <w:pStyle w:val="4"/>
      </w:pPr>
      <w:r w:rsidRPr="003F04AF">
        <w:rPr>
          <w:rFonts w:hint="eastAsia"/>
        </w:rPr>
        <w:lastRenderedPageBreak/>
        <w:t>其他應用系統</w:t>
      </w:r>
      <w:r w:rsidR="00AE48A4">
        <w:rPr>
          <w:rFonts w:hint="eastAsia"/>
        </w:rPr>
        <w:t>連</w:t>
      </w:r>
      <w:r w:rsidRPr="003F04AF">
        <w:rPr>
          <w:rFonts w:hint="eastAsia"/>
        </w:rPr>
        <w:t>結設定</w:t>
      </w:r>
    </w:p>
    <w:p w:rsidR="00063997" w:rsidRPr="001D43F7" w:rsidRDefault="00063997" w:rsidP="004A14BE">
      <w:pPr>
        <w:pStyle w:val="a2"/>
        <w:numPr>
          <w:ilvl w:val="0"/>
          <w:numId w:val="20"/>
        </w:numPr>
        <w:ind w:leftChars="0"/>
      </w:pPr>
      <w:r w:rsidRPr="001D43F7">
        <w:rPr>
          <w:rFonts w:hint="eastAsia"/>
        </w:rPr>
        <w:t>功能說明：</w:t>
      </w:r>
    </w:p>
    <w:p w:rsidR="00063997" w:rsidRPr="001D43F7" w:rsidRDefault="00516935" w:rsidP="004A14BE">
      <w:pPr>
        <w:pStyle w:val="a2"/>
        <w:numPr>
          <w:ilvl w:val="1"/>
          <w:numId w:val="20"/>
        </w:numPr>
        <w:ind w:leftChars="0"/>
      </w:pPr>
      <w:r w:rsidRPr="003F04AF">
        <w:rPr>
          <w:rFonts w:hint="eastAsia"/>
        </w:rPr>
        <w:t>其他應用系統</w:t>
      </w:r>
      <w:r>
        <w:rPr>
          <w:rFonts w:hint="eastAsia"/>
        </w:rPr>
        <w:t>連</w:t>
      </w:r>
      <w:r w:rsidRPr="003F04AF">
        <w:rPr>
          <w:rFonts w:hint="eastAsia"/>
        </w:rPr>
        <w:t>結設定</w:t>
      </w:r>
      <w:r w:rsidR="00063997" w:rsidRPr="001D43F7">
        <w:rPr>
          <w:rFonts w:hint="eastAsia"/>
        </w:rPr>
        <w:t>。</w:t>
      </w:r>
    </w:p>
    <w:p w:rsidR="00063997" w:rsidRPr="001D43F7" w:rsidRDefault="00063997" w:rsidP="004A14BE">
      <w:pPr>
        <w:pStyle w:val="a2"/>
        <w:keepNext/>
        <w:numPr>
          <w:ilvl w:val="0"/>
          <w:numId w:val="20"/>
        </w:numPr>
        <w:ind w:leftChars="0"/>
      </w:pPr>
      <w:r w:rsidRPr="001D43F7">
        <w:rPr>
          <w:rFonts w:hint="eastAsia"/>
        </w:rPr>
        <w:t>入口啟動路徑：</w:t>
      </w:r>
    </w:p>
    <w:p w:rsidR="00916851" w:rsidRDefault="00063997" w:rsidP="004A14BE">
      <w:pPr>
        <w:pStyle w:val="a2"/>
        <w:keepNext/>
        <w:numPr>
          <w:ilvl w:val="1"/>
          <w:numId w:val="20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</w:p>
    <w:p w:rsidR="00063997" w:rsidRPr="001D43F7" w:rsidRDefault="00916851" w:rsidP="004A14BE">
      <w:pPr>
        <w:pStyle w:val="a2"/>
        <w:keepNext/>
        <w:numPr>
          <w:ilvl w:val="1"/>
          <w:numId w:val="20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 w:rsidRPr="00063997">
        <w:rPr>
          <w:rFonts w:hint="eastAsia"/>
        </w:rPr>
        <w:t>系統功能管理</w:t>
      </w:r>
      <w:r>
        <w:sym w:font="Wingdings" w:char="F0E0"/>
      </w:r>
      <w:r w:rsidRPr="003F04AF">
        <w:rPr>
          <w:rFonts w:hint="eastAsia"/>
        </w:rPr>
        <w:t>其他應用系統</w:t>
      </w:r>
      <w:r>
        <w:rPr>
          <w:rFonts w:hint="eastAsia"/>
        </w:rPr>
        <w:t>連</w:t>
      </w:r>
      <w:r w:rsidRPr="003F04AF">
        <w:rPr>
          <w:rFonts w:hint="eastAsia"/>
        </w:rPr>
        <w:t>結設定</w:t>
      </w:r>
    </w:p>
    <w:p w:rsidR="00063997" w:rsidRDefault="00063997" w:rsidP="004A14BE">
      <w:pPr>
        <w:pStyle w:val="a2"/>
        <w:keepNext/>
        <w:numPr>
          <w:ilvl w:val="0"/>
          <w:numId w:val="20"/>
        </w:numPr>
        <w:ind w:leftChars="0"/>
      </w:pPr>
      <w:r w:rsidRPr="001D43F7">
        <w:rPr>
          <w:rFonts w:hint="eastAsia"/>
        </w:rPr>
        <w:t>操作畫面示意圖如下：</w:t>
      </w:r>
    </w:p>
    <w:p w:rsidR="00063997" w:rsidRPr="008473FC" w:rsidRDefault="00063997" w:rsidP="00063997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</w:p>
    <w:p w:rsidR="00063997" w:rsidRPr="001D43F7" w:rsidRDefault="00063997" w:rsidP="00063997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063997" w:rsidRPr="001D43F7" w:rsidRDefault="00063997" w:rsidP="004A14BE">
      <w:pPr>
        <w:pStyle w:val="a2"/>
        <w:keepNext/>
        <w:numPr>
          <w:ilvl w:val="0"/>
          <w:numId w:val="20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063997" w:rsidRPr="001D43F7" w:rsidTr="003F04AF">
        <w:trPr>
          <w:cantSplit/>
          <w:tblHeader/>
        </w:trPr>
        <w:tc>
          <w:tcPr>
            <w:tcW w:w="675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063997" w:rsidRPr="001D43F7" w:rsidRDefault="00063997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23"/>
              </w:numPr>
              <w:ind w:leftChars="0"/>
            </w:pPr>
          </w:p>
        </w:tc>
        <w:tc>
          <w:tcPr>
            <w:tcW w:w="2268" w:type="dxa"/>
          </w:tcPr>
          <w:p w:rsidR="00063997" w:rsidRDefault="00916851" w:rsidP="003F04AF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23"/>
              </w:numPr>
              <w:ind w:leftChars="0"/>
            </w:pPr>
          </w:p>
        </w:tc>
        <w:tc>
          <w:tcPr>
            <w:tcW w:w="226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23"/>
              </w:numPr>
              <w:ind w:leftChars="0"/>
            </w:pPr>
          </w:p>
        </w:tc>
        <w:tc>
          <w:tcPr>
            <w:tcW w:w="226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  <w:tr w:rsidR="00063997" w:rsidRPr="001D43F7" w:rsidTr="003F04AF">
        <w:trPr>
          <w:cantSplit/>
        </w:trPr>
        <w:tc>
          <w:tcPr>
            <w:tcW w:w="675" w:type="dxa"/>
          </w:tcPr>
          <w:p w:rsidR="00063997" w:rsidRPr="001D43F7" w:rsidRDefault="00063997" w:rsidP="004A14BE">
            <w:pPr>
              <w:pStyle w:val="a2"/>
              <w:numPr>
                <w:ilvl w:val="0"/>
                <w:numId w:val="23"/>
              </w:numPr>
              <w:ind w:leftChars="0"/>
            </w:pPr>
          </w:p>
        </w:tc>
        <w:tc>
          <w:tcPr>
            <w:tcW w:w="226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63997" w:rsidRPr="001D43F7" w:rsidRDefault="00063997" w:rsidP="003F04AF">
            <w:pPr>
              <w:pStyle w:val="a2"/>
              <w:ind w:leftChars="0" w:left="0"/>
            </w:pPr>
          </w:p>
        </w:tc>
      </w:tr>
    </w:tbl>
    <w:p w:rsidR="00063997" w:rsidRPr="001D43F7" w:rsidRDefault="00063997" w:rsidP="004A14BE">
      <w:pPr>
        <w:pStyle w:val="a2"/>
        <w:numPr>
          <w:ilvl w:val="0"/>
          <w:numId w:val="20"/>
        </w:numPr>
        <w:ind w:leftChars="0"/>
      </w:pPr>
      <w:r w:rsidRPr="001D43F7">
        <w:rPr>
          <w:rFonts w:hint="eastAsia"/>
        </w:rPr>
        <w:t>其他說明：</w:t>
      </w:r>
    </w:p>
    <w:p w:rsidR="00307900" w:rsidRPr="001D43F7" w:rsidRDefault="00307900" w:rsidP="004A14BE">
      <w:pPr>
        <w:pStyle w:val="a2"/>
        <w:numPr>
          <w:ilvl w:val="1"/>
          <w:numId w:val="20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063997" w:rsidRPr="001D43F7" w:rsidRDefault="00063997" w:rsidP="00307900">
      <w:pPr>
        <w:pStyle w:val="a2"/>
        <w:ind w:leftChars="0" w:left="1497"/>
      </w:pPr>
    </w:p>
    <w:p w:rsidR="00063997" w:rsidRDefault="00063997" w:rsidP="00063997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3F04AF" w:rsidRDefault="003F04AF">
      <w:pPr>
        <w:widowControl/>
        <w:ind w:leftChars="0" w:left="0"/>
        <w:rPr>
          <w:b/>
          <w:bCs/>
          <w:kern w:val="52"/>
          <w:sz w:val="28"/>
          <w:szCs w:val="28"/>
        </w:rPr>
      </w:pPr>
      <w:r>
        <w:rPr>
          <w:b/>
          <w:bCs/>
          <w:kern w:val="52"/>
          <w:sz w:val="28"/>
          <w:szCs w:val="28"/>
        </w:rPr>
        <w:br w:type="page"/>
      </w:r>
    </w:p>
    <w:p w:rsidR="003F04AF" w:rsidRDefault="003F04AF" w:rsidP="003F04AF">
      <w:pPr>
        <w:pStyle w:val="3"/>
      </w:pPr>
      <w:bookmarkStart w:id="259" w:name="_Toc494475838"/>
      <w:r w:rsidRPr="003F04AF">
        <w:rPr>
          <w:rFonts w:hint="eastAsia"/>
        </w:rPr>
        <w:lastRenderedPageBreak/>
        <w:t>系統服務管理</w:t>
      </w:r>
      <w:bookmarkEnd w:id="259"/>
    </w:p>
    <w:p w:rsidR="003F04AF" w:rsidRDefault="003F04AF" w:rsidP="003F04AF">
      <w:pPr>
        <w:pStyle w:val="4"/>
      </w:pPr>
      <w:r w:rsidRPr="003F04AF">
        <w:rPr>
          <w:rFonts w:hint="eastAsia"/>
        </w:rPr>
        <w:t>意見回饋作業</w:t>
      </w:r>
    </w:p>
    <w:p w:rsidR="003F04AF" w:rsidRPr="001D43F7" w:rsidRDefault="003F04AF" w:rsidP="004A14BE">
      <w:pPr>
        <w:pStyle w:val="a2"/>
        <w:numPr>
          <w:ilvl w:val="0"/>
          <w:numId w:val="24"/>
        </w:numPr>
        <w:ind w:leftChars="0"/>
      </w:pPr>
      <w:r w:rsidRPr="001D43F7">
        <w:rPr>
          <w:rFonts w:hint="eastAsia"/>
        </w:rPr>
        <w:t>功能說明：</w:t>
      </w:r>
    </w:p>
    <w:p w:rsidR="003F04AF" w:rsidRPr="001D43F7" w:rsidRDefault="00052D4D" w:rsidP="004A14BE">
      <w:pPr>
        <w:pStyle w:val="a2"/>
        <w:numPr>
          <w:ilvl w:val="1"/>
          <w:numId w:val="24"/>
        </w:numPr>
        <w:ind w:leftChars="0"/>
      </w:pPr>
      <w:r w:rsidRPr="003F04AF">
        <w:rPr>
          <w:rFonts w:hint="eastAsia"/>
        </w:rPr>
        <w:t>意見回饋作業</w:t>
      </w:r>
      <w:r>
        <w:rPr>
          <w:rFonts w:hint="eastAsia"/>
        </w:rPr>
        <w:t>可</w:t>
      </w:r>
      <w:r>
        <w:t>做為本單一入</w:t>
      </w:r>
      <w:r>
        <w:rPr>
          <w:rFonts w:hint="eastAsia"/>
        </w:rPr>
        <w:t>口</w:t>
      </w:r>
      <w:r>
        <w:t>使用者使用</w:t>
      </w:r>
      <w:r>
        <w:rPr>
          <w:rFonts w:hint="eastAsia"/>
        </w:rPr>
        <w:t>操</w:t>
      </w:r>
      <w:r>
        <w:t>作</w:t>
      </w:r>
      <w:r w:rsidRPr="003F04AF">
        <w:rPr>
          <w:rFonts w:hint="eastAsia"/>
        </w:rPr>
        <w:t>回饋</w:t>
      </w:r>
      <w:r>
        <w:t>或期望</w:t>
      </w:r>
      <w:r>
        <w:rPr>
          <w:rFonts w:hint="eastAsia"/>
        </w:rPr>
        <w:t>功</w:t>
      </w:r>
      <w:r>
        <w:t>能之收</w:t>
      </w:r>
      <w:r>
        <w:rPr>
          <w:rFonts w:hint="eastAsia"/>
        </w:rPr>
        <w:t>集</w:t>
      </w:r>
      <w:r w:rsidR="003F04AF" w:rsidRPr="001D43F7">
        <w:rPr>
          <w:rFonts w:hint="eastAsia"/>
        </w:rPr>
        <w:t>。</w:t>
      </w:r>
    </w:p>
    <w:p w:rsidR="003F04AF" w:rsidRPr="001D43F7" w:rsidRDefault="003F04AF" w:rsidP="004A14BE">
      <w:pPr>
        <w:pStyle w:val="a2"/>
        <w:keepNext/>
        <w:numPr>
          <w:ilvl w:val="0"/>
          <w:numId w:val="24"/>
        </w:numPr>
        <w:ind w:leftChars="0"/>
      </w:pPr>
      <w:r w:rsidRPr="001D43F7">
        <w:rPr>
          <w:rFonts w:hint="eastAsia"/>
        </w:rPr>
        <w:t>入口啟動路徑：</w:t>
      </w:r>
    </w:p>
    <w:p w:rsidR="00052D4D" w:rsidRDefault="00052D4D" w:rsidP="004A14BE">
      <w:pPr>
        <w:pStyle w:val="a2"/>
        <w:keepNext/>
        <w:numPr>
          <w:ilvl w:val="1"/>
          <w:numId w:val="24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</w:p>
    <w:p w:rsidR="003F04AF" w:rsidRPr="001D43F7" w:rsidRDefault="00052D4D" w:rsidP="004A14BE">
      <w:pPr>
        <w:pStyle w:val="a2"/>
        <w:keepNext/>
        <w:numPr>
          <w:ilvl w:val="1"/>
          <w:numId w:val="24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 w:rsidRPr="003F04AF">
        <w:rPr>
          <w:rFonts w:hint="eastAsia"/>
        </w:rPr>
        <w:t>系統服務管理</w:t>
      </w:r>
      <w:r>
        <w:sym w:font="Wingdings" w:char="F0E0"/>
      </w:r>
      <w:r w:rsidRPr="003F04AF">
        <w:rPr>
          <w:rFonts w:hint="eastAsia"/>
        </w:rPr>
        <w:t>意見回饋作業</w:t>
      </w:r>
    </w:p>
    <w:p w:rsidR="003F04AF" w:rsidRDefault="003F04AF" w:rsidP="004A14BE">
      <w:pPr>
        <w:pStyle w:val="a2"/>
        <w:keepNext/>
        <w:numPr>
          <w:ilvl w:val="0"/>
          <w:numId w:val="24"/>
        </w:numPr>
        <w:ind w:leftChars="0"/>
      </w:pPr>
      <w:r w:rsidRPr="001D43F7">
        <w:rPr>
          <w:rFonts w:hint="eastAsia"/>
        </w:rPr>
        <w:t>操作畫面示意圖如下：</w:t>
      </w:r>
    </w:p>
    <w:p w:rsidR="003F04AF" w:rsidRPr="008473FC" w:rsidRDefault="003F04AF" w:rsidP="003F04AF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</w:p>
    <w:p w:rsidR="003F04AF" w:rsidRPr="001D43F7" w:rsidRDefault="003F04AF" w:rsidP="003F04AF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3F04AF" w:rsidRPr="001D43F7" w:rsidRDefault="003F04AF" w:rsidP="004A14BE">
      <w:pPr>
        <w:pStyle w:val="a2"/>
        <w:keepNext/>
        <w:numPr>
          <w:ilvl w:val="0"/>
          <w:numId w:val="24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3F04AF" w:rsidRPr="001D43F7" w:rsidTr="003F04AF">
        <w:trPr>
          <w:cantSplit/>
          <w:tblHeader/>
        </w:trPr>
        <w:tc>
          <w:tcPr>
            <w:tcW w:w="675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25"/>
              </w:numPr>
              <w:ind w:leftChars="0"/>
            </w:pPr>
          </w:p>
        </w:tc>
        <w:tc>
          <w:tcPr>
            <w:tcW w:w="2268" w:type="dxa"/>
          </w:tcPr>
          <w:p w:rsidR="003F04AF" w:rsidRDefault="00307900" w:rsidP="003F04AF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25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25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25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</w:tbl>
    <w:p w:rsidR="003F04AF" w:rsidRPr="001D43F7" w:rsidRDefault="003F04AF" w:rsidP="004A14BE">
      <w:pPr>
        <w:pStyle w:val="a2"/>
        <w:numPr>
          <w:ilvl w:val="0"/>
          <w:numId w:val="24"/>
        </w:numPr>
        <w:ind w:leftChars="0"/>
      </w:pPr>
      <w:r w:rsidRPr="001D43F7">
        <w:rPr>
          <w:rFonts w:hint="eastAsia"/>
        </w:rPr>
        <w:t>其他說明：</w:t>
      </w:r>
    </w:p>
    <w:p w:rsidR="00307900" w:rsidRPr="001D43F7" w:rsidRDefault="00307900" w:rsidP="004A14BE">
      <w:pPr>
        <w:pStyle w:val="a2"/>
        <w:numPr>
          <w:ilvl w:val="1"/>
          <w:numId w:val="24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3F04AF" w:rsidRPr="001D43F7" w:rsidRDefault="003F04AF" w:rsidP="00307900">
      <w:pPr>
        <w:pStyle w:val="a2"/>
        <w:ind w:leftChars="0" w:left="1497"/>
      </w:pPr>
    </w:p>
    <w:p w:rsidR="003F04AF" w:rsidRDefault="003F04AF" w:rsidP="003F04AF">
      <w:pPr>
        <w:pStyle w:val="a2"/>
        <w:ind w:leftChars="0" w:left="1497"/>
      </w:pPr>
    </w:p>
    <w:p w:rsidR="003F04AF" w:rsidRPr="001D43F7" w:rsidRDefault="003F04AF" w:rsidP="003F04AF">
      <w:pPr>
        <w:pStyle w:val="a2"/>
        <w:ind w:leftChars="0" w:left="1497"/>
      </w:pPr>
    </w:p>
    <w:p w:rsidR="003F04AF" w:rsidRDefault="003F04AF" w:rsidP="003F04AF">
      <w:pPr>
        <w:pStyle w:val="4"/>
      </w:pPr>
      <w:r>
        <w:br w:type="page"/>
      </w:r>
      <w:r w:rsidRPr="003F04AF">
        <w:rPr>
          <w:rFonts w:hint="eastAsia"/>
        </w:rPr>
        <w:lastRenderedPageBreak/>
        <w:t>服務諮詢作業</w:t>
      </w:r>
    </w:p>
    <w:p w:rsidR="003F04AF" w:rsidRPr="001D43F7" w:rsidRDefault="003F04AF" w:rsidP="004A14BE">
      <w:pPr>
        <w:pStyle w:val="a2"/>
        <w:numPr>
          <w:ilvl w:val="0"/>
          <w:numId w:val="26"/>
        </w:numPr>
        <w:ind w:leftChars="0"/>
      </w:pPr>
      <w:r w:rsidRPr="001D43F7">
        <w:rPr>
          <w:rFonts w:hint="eastAsia"/>
        </w:rPr>
        <w:t>功能說明：</w:t>
      </w:r>
    </w:p>
    <w:p w:rsidR="003F04AF" w:rsidRDefault="001F4A72" w:rsidP="004A14BE">
      <w:pPr>
        <w:pStyle w:val="a2"/>
        <w:numPr>
          <w:ilvl w:val="1"/>
          <w:numId w:val="26"/>
        </w:numPr>
        <w:ind w:leftChars="0"/>
      </w:pPr>
      <w:r w:rsidRPr="003F04AF">
        <w:rPr>
          <w:rFonts w:hint="eastAsia"/>
        </w:rPr>
        <w:t>服務諮詢</w:t>
      </w:r>
      <w:r>
        <w:rPr>
          <w:rFonts w:hint="eastAsia"/>
        </w:rPr>
        <w:t>可</w:t>
      </w:r>
      <w:r>
        <w:t>做為本單一入</w:t>
      </w:r>
      <w:r>
        <w:rPr>
          <w:rFonts w:hint="eastAsia"/>
        </w:rPr>
        <w:t>口</w:t>
      </w:r>
      <w:r>
        <w:t>使用者</w:t>
      </w:r>
      <w:r w:rsidRPr="003F04AF">
        <w:rPr>
          <w:rFonts w:hint="eastAsia"/>
        </w:rPr>
        <w:t>服務諮詢</w:t>
      </w:r>
      <w:r>
        <w:rPr>
          <w:rFonts w:hint="eastAsia"/>
        </w:rPr>
        <w:t>之</w:t>
      </w:r>
      <w:r>
        <w:t>後台</w:t>
      </w:r>
      <w:r>
        <w:rPr>
          <w:rFonts w:hint="eastAsia"/>
        </w:rPr>
        <w:t>管</w:t>
      </w:r>
      <w:r>
        <w:t>理</w:t>
      </w:r>
      <w:r w:rsidRPr="001D43F7">
        <w:rPr>
          <w:rFonts w:hint="eastAsia"/>
        </w:rPr>
        <w:t>。</w:t>
      </w:r>
    </w:p>
    <w:p w:rsidR="001F4A72" w:rsidRPr="001D43F7" w:rsidRDefault="001F4A72" w:rsidP="004A14BE">
      <w:pPr>
        <w:pStyle w:val="a2"/>
        <w:numPr>
          <w:ilvl w:val="1"/>
          <w:numId w:val="26"/>
        </w:numPr>
        <w:ind w:leftChars="0"/>
      </w:pPr>
      <w:r>
        <w:rPr>
          <w:rFonts w:hint="eastAsia"/>
        </w:rPr>
        <w:t>初</w:t>
      </w:r>
      <w:r>
        <w:t>步</w:t>
      </w:r>
      <w:proofErr w:type="gramStart"/>
      <w:r>
        <w:t>規</w:t>
      </w:r>
      <w:proofErr w:type="gramEnd"/>
      <w:r>
        <w:t>畫為</w:t>
      </w:r>
      <w:r>
        <w:rPr>
          <w:rFonts w:hint="eastAsia"/>
        </w:rPr>
        <w:t>「</w:t>
      </w:r>
      <w:r>
        <w:t>Q &amp; A</w:t>
      </w:r>
      <w:r>
        <w:rPr>
          <w:rFonts w:hint="eastAsia"/>
        </w:rPr>
        <w:t>」</w:t>
      </w:r>
      <w:r>
        <w:t>問</w:t>
      </w:r>
      <w:r>
        <w:rPr>
          <w:rFonts w:hint="eastAsia"/>
        </w:rPr>
        <w:t>答集 及</w:t>
      </w:r>
      <w:r>
        <w:t>使用「</w:t>
      </w:r>
      <w:r>
        <w:rPr>
          <w:rFonts w:hint="eastAsia"/>
        </w:rPr>
        <w:t>關鍵</w:t>
      </w:r>
      <w:r>
        <w:t>字</w:t>
      </w:r>
      <w:r>
        <w:rPr>
          <w:rFonts w:hint="eastAsia"/>
        </w:rPr>
        <w:t>搜尋</w:t>
      </w:r>
      <w:r>
        <w:t>」</w:t>
      </w:r>
      <w:r>
        <w:rPr>
          <w:rFonts w:hint="eastAsia"/>
        </w:rPr>
        <w:t>查</w:t>
      </w:r>
      <w:r>
        <w:t>詢問</w:t>
      </w:r>
      <w:r>
        <w:rPr>
          <w:rFonts w:hint="eastAsia"/>
        </w:rPr>
        <w:t>答集資</w:t>
      </w:r>
      <w:r>
        <w:t>料。</w:t>
      </w:r>
    </w:p>
    <w:p w:rsidR="003F04AF" w:rsidRPr="001D43F7" w:rsidRDefault="003F04AF" w:rsidP="004A14BE">
      <w:pPr>
        <w:pStyle w:val="a2"/>
        <w:keepNext/>
        <w:numPr>
          <w:ilvl w:val="0"/>
          <w:numId w:val="26"/>
        </w:numPr>
        <w:ind w:leftChars="0"/>
      </w:pPr>
      <w:r w:rsidRPr="001D43F7">
        <w:rPr>
          <w:rFonts w:hint="eastAsia"/>
        </w:rPr>
        <w:t>入口啟動路徑：</w:t>
      </w:r>
    </w:p>
    <w:p w:rsidR="00052D4D" w:rsidRDefault="00052D4D" w:rsidP="004A14BE">
      <w:pPr>
        <w:pStyle w:val="a2"/>
        <w:keepNext/>
        <w:numPr>
          <w:ilvl w:val="1"/>
          <w:numId w:val="26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</w:p>
    <w:p w:rsidR="003F04AF" w:rsidRPr="001D43F7" w:rsidRDefault="00052D4D" w:rsidP="004A14BE">
      <w:pPr>
        <w:pStyle w:val="a2"/>
        <w:keepNext/>
        <w:numPr>
          <w:ilvl w:val="1"/>
          <w:numId w:val="26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 w:rsidRPr="003F04AF">
        <w:rPr>
          <w:rFonts w:hint="eastAsia"/>
        </w:rPr>
        <w:t>系統服務管理</w:t>
      </w:r>
      <w:r>
        <w:sym w:font="Wingdings" w:char="F0E0"/>
      </w:r>
      <w:r w:rsidRPr="003F04AF">
        <w:rPr>
          <w:rFonts w:hint="eastAsia"/>
        </w:rPr>
        <w:t>意見回饋作業</w:t>
      </w:r>
    </w:p>
    <w:p w:rsidR="003F04AF" w:rsidRDefault="003F04AF" w:rsidP="004A14BE">
      <w:pPr>
        <w:pStyle w:val="a2"/>
        <w:keepNext/>
        <w:numPr>
          <w:ilvl w:val="0"/>
          <w:numId w:val="26"/>
        </w:numPr>
        <w:ind w:leftChars="0"/>
      </w:pPr>
      <w:r w:rsidRPr="001D43F7">
        <w:rPr>
          <w:rFonts w:hint="eastAsia"/>
        </w:rPr>
        <w:t>操作畫面示意圖如下：</w:t>
      </w:r>
    </w:p>
    <w:p w:rsidR="003F04AF" w:rsidRPr="008473FC" w:rsidRDefault="003F04AF" w:rsidP="003F04AF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</w:p>
    <w:p w:rsidR="003F04AF" w:rsidRPr="001D43F7" w:rsidRDefault="003F04AF" w:rsidP="003F04AF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3F04AF" w:rsidRPr="001D43F7" w:rsidRDefault="003F04AF" w:rsidP="004A14BE">
      <w:pPr>
        <w:pStyle w:val="a2"/>
        <w:keepNext/>
        <w:numPr>
          <w:ilvl w:val="0"/>
          <w:numId w:val="26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3F04AF" w:rsidRPr="001D43F7" w:rsidTr="003F04AF">
        <w:trPr>
          <w:cantSplit/>
          <w:tblHeader/>
        </w:trPr>
        <w:tc>
          <w:tcPr>
            <w:tcW w:w="675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27"/>
              </w:numPr>
              <w:ind w:leftChars="0"/>
            </w:pPr>
          </w:p>
        </w:tc>
        <w:tc>
          <w:tcPr>
            <w:tcW w:w="2268" w:type="dxa"/>
          </w:tcPr>
          <w:p w:rsidR="003F04AF" w:rsidRDefault="00307900" w:rsidP="003F04AF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27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27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27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</w:tbl>
    <w:p w:rsidR="003F04AF" w:rsidRPr="001D43F7" w:rsidRDefault="003F04AF" w:rsidP="004A14BE">
      <w:pPr>
        <w:pStyle w:val="a2"/>
        <w:numPr>
          <w:ilvl w:val="0"/>
          <w:numId w:val="26"/>
        </w:numPr>
        <w:ind w:leftChars="0"/>
      </w:pPr>
      <w:r w:rsidRPr="001D43F7">
        <w:rPr>
          <w:rFonts w:hint="eastAsia"/>
        </w:rPr>
        <w:t>其他說明：</w:t>
      </w:r>
    </w:p>
    <w:p w:rsidR="00307900" w:rsidRPr="001D43F7" w:rsidRDefault="00307900" w:rsidP="004A14BE">
      <w:pPr>
        <w:pStyle w:val="a2"/>
        <w:numPr>
          <w:ilvl w:val="1"/>
          <w:numId w:val="26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3F04AF" w:rsidRDefault="003F04AF" w:rsidP="003F04AF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3F04AF" w:rsidRDefault="003F04AF" w:rsidP="003F04AF">
      <w:pPr>
        <w:widowControl/>
        <w:ind w:leftChars="0" w:left="0"/>
        <w:rPr>
          <w:b/>
          <w:bCs/>
          <w:kern w:val="52"/>
          <w:sz w:val="28"/>
          <w:szCs w:val="28"/>
        </w:rPr>
      </w:pPr>
      <w:r>
        <w:br w:type="page"/>
      </w:r>
    </w:p>
    <w:p w:rsidR="00021D8D" w:rsidRDefault="00021D8D" w:rsidP="00021D8D">
      <w:pPr>
        <w:pStyle w:val="3"/>
      </w:pPr>
      <w:bookmarkStart w:id="260" w:name="_Toc494475839"/>
      <w:r w:rsidRPr="00F55E03">
        <w:rPr>
          <w:rFonts w:hint="eastAsia"/>
        </w:rPr>
        <w:lastRenderedPageBreak/>
        <w:t>單位資料管理</w:t>
      </w:r>
      <w:bookmarkEnd w:id="260"/>
    </w:p>
    <w:p w:rsidR="00021D8D" w:rsidRDefault="00021D8D" w:rsidP="00021D8D">
      <w:pPr>
        <w:pStyle w:val="4"/>
      </w:pPr>
      <w:r w:rsidRPr="00F55E03">
        <w:rPr>
          <w:rFonts w:hint="eastAsia"/>
        </w:rPr>
        <w:t>單位資料</w:t>
      </w:r>
      <w:r>
        <w:rPr>
          <w:rFonts w:hint="eastAsia"/>
        </w:rPr>
        <w:t>設定</w:t>
      </w:r>
    </w:p>
    <w:p w:rsidR="00021D8D" w:rsidRPr="001D43F7" w:rsidRDefault="00021D8D" w:rsidP="004A14BE">
      <w:pPr>
        <w:pStyle w:val="a2"/>
        <w:numPr>
          <w:ilvl w:val="0"/>
          <w:numId w:val="40"/>
        </w:numPr>
        <w:ind w:leftChars="0"/>
      </w:pPr>
      <w:r w:rsidRPr="001D43F7">
        <w:rPr>
          <w:rFonts w:hint="eastAsia"/>
        </w:rPr>
        <w:t>功能說明：</w:t>
      </w:r>
    </w:p>
    <w:p w:rsidR="00021D8D" w:rsidRPr="001D43F7" w:rsidRDefault="00021D8D" w:rsidP="004A14BE">
      <w:pPr>
        <w:pStyle w:val="a2"/>
        <w:numPr>
          <w:ilvl w:val="1"/>
          <w:numId w:val="40"/>
        </w:numPr>
        <w:ind w:leftChars="0"/>
      </w:pPr>
      <w:r w:rsidRPr="00F55E03">
        <w:rPr>
          <w:rFonts w:hint="eastAsia"/>
        </w:rPr>
        <w:t>單位資料</w:t>
      </w:r>
      <w:r>
        <w:rPr>
          <w:rFonts w:hint="eastAsia"/>
        </w:rPr>
        <w:t>設定</w:t>
      </w:r>
      <w:r w:rsidRPr="001D43F7">
        <w:rPr>
          <w:rFonts w:hint="eastAsia"/>
        </w:rPr>
        <w:t>畫面。</w:t>
      </w:r>
    </w:p>
    <w:p w:rsidR="00021D8D" w:rsidRPr="001D43F7" w:rsidRDefault="00021D8D" w:rsidP="004A14BE">
      <w:pPr>
        <w:pStyle w:val="a2"/>
        <w:keepNext/>
        <w:numPr>
          <w:ilvl w:val="0"/>
          <w:numId w:val="40"/>
        </w:numPr>
        <w:ind w:leftChars="0"/>
      </w:pPr>
      <w:r w:rsidRPr="001D43F7">
        <w:rPr>
          <w:rFonts w:hint="eastAsia"/>
        </w:rPr>
        <w:t>入口啟動路徑：</w:t>
      </w:r>
    </w:p>
    <w:p w:rsidR="00021D8D" w:rsidRDefault="00021D8D" w:rsidP="004A14BE">
      <w:pPr>
        <w:pStyle w:val="a2"/>
        <w:keepNext/>
        <w:numPr>
          <w:ilvl w:val="1"/>
          <w:numId w:val="40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</w:p>
    <w:p w:rsidR="00021D8D" w:rsidRPr="001D43F7" w:rsidRDefault="00021D8D" w:rsidP="004A14BE">
      <w:pPr>
        <w:pStyle w:val="a2"/>
        <w:keepNext/>
        <w:numPr>
          <w:ilvl w:val="1"/>
          <w:numId w:val="40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 w:rsidRPr="00F55E03">
        <w:rPr>
          <w:rFonts w:hint="eastAsia"/>
        </w:rPr>
        <w:t>單位資料管理</w:t>
      </w:r>
      <w:r>
        <w:sym w:font="Wingdings" w:char="F0E0"/>
      </w:r>
      <w:r w:rsidRPr="00F55E03">
        <w:rPr>
          <w:rFonts w:hint="eastAsia"/>
        </w:rPr>
        <w:t>單位資料</w:t>
      </w:r>
      <w:r>
        <w:rPr>
          <w:rFonts w:hint="eastAsia"/>
        </w:rPr>
        <w:t>設定</w:t>
      </w:r>
    </w:p>
    <w:p w:rsidR="00021D8D" w:rsidRDefault="00021D8D" w:rsidP="004A14BE">
      <w:pPr>
        <w:pStyle w:val="a2"/>
        <w:keepNext/>
        <w:numPr>
          <w:ilvl w:val="0"/>
          <w:numId w:val="40"/>
        </w:numPr>
        <w:ind w:leftChars="0"/>
      </w:pPr>
      <w:r w:rsidRPr="001D43F7">
        <w:rPr>
          <w:rFonts w:hint="eastAsia"/>
        </w:rPr>
        <w:t>操作畫面示意圖如下：</w:t>
      </w:r>
    </w:p>
    <w:p w:rsidR="00021D8D" w:rsidRPr="008473FC" w:rsidRDefault="00021D8D" w:rsidP="00021D8D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54B5D8E" wp14:editId="67510818">
            <wp:extent cx="5274310" cy="404304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8D" w:rsidRPr="001D43F7" w:rsidRDefault="00021D8D" w:rsidP="00021D8D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021D8D" w:rsidRPr="001D43F7" w:rsidRDefault="00021D8D" w:rsidP="004A14BE">
      <w:pPr>
        <w:pStyle w:val="a2"/>
        <w:keepNext/>
        <w:numPr>
          <w:ilvl w:val="0"/>
          <w:numId w:val="40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021D8D" w:rsidRPr="001D43F7" w:rsidTr="000F3FAC">
        <w:trPr>
          <w:cantSplit/>
          <w:tblHeader/>
        </w:trPr>
        <w:tc>
          <w:tcPr>
            <w:tcW w:w="675" w:type="dxa"/>
            <w:shd w:val="clear" w:color="auto" w:fill="92D050"/>
          </w:tcPr>
          <w:p w:rsidR="00021D8D" w:rsidRPr="001D43F7" w:rsidRDefault="00021D8D" w:rsidP="000F3FAC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021D8D" w:rsidRPr="001D43F7" w:rsidRDefault="00021D8D" w:rsidP="000F3FAC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021D8D" w:rsidRPr="001D43F7" w:rsidRDefault="00021D8D" w:rsidP="000F3FAC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021D8D" w:rsidRPr="001D43F7" w:rsidRDefault="00021D8D" w:rsidP="000F3FAC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021D8D" w:rsidRPr="001D43F7" w:rsidTr="000F3FAC">
        <w:trPr>
          <w:cantSplit/>
        </w:trPr>
        <w:tc>
          <w:tcPr>
            <w:tcW w:w="675" w:type="dxa"/>
          </w:tcPr>
          <w:p w:rsidR="00021D8D" w:rsidRPr="001D43F7" w:rsidRDefault="00021D8D" w:rsidP="004A14BE">
            <w:pPr>
              <w:pStyle w:val="a2"/>
              <w:numPr>
                <w:ilvl w:val="0"/>
                <w:numId w:val="41"/>
              </w:numPr>
              <w:ind w:leftChars="0"/>
            </w:pPr>
          </w:p>
        </w:tc>
        <w:tc>
          <w:tcPr>
            <w:tcW w:w="2268" w:type="dxa"/>
          </w:tcPr>
          <w:p w:rsidR="00021D8D" w:rsidRDefault="00021D8D" w:rsidP="000F3FAC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021D8D" w:rsidRPr="001D43F7" w:rsidRDefault="00021D8D" w:rsidP="000F3FAC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21D8D" w:rsidRPr="001D43F7" w:rsidRDefault="00021D8D" w:rsidP="000F3FAC">
            <w:pPr>
              <w:pStyle w:val="a2"/>
              <w:ind w:leftChars="0" w:left="0"/>
            </w:pPr>
          </w:p>
        </w:tc>
      </w:tr>
      <w:tr w:rsidR="00021D8D" w:rsidRPr="001D43F7" w:rsidTr="000F3FAC">
        <w:trPr>
          <w:cantSplit/>
        </w:trPr>
        <w:tc>
          <w:tcPr>
            <w:tcW w:w="675" w:type="dxa"/>
          </w:tcPr>
          <w:p w:rsidR="00021D8D" w:rsidRPr="001D43F7" w:rsidRDefault="00021D8D" w:rsidP="004A14BE">
            <w:pPr>
              <w:pStyle w:val="a2"/>
              <w:numPr>
                <w:ilvl w:val="0"/>
                <w:numId w:val="41"/>
              </w:numPr>
              <w:ind w:leftChars="0"/>
            </w:pPr>
          </w:p>
        </w:tc>
        <w:tc>
          <w:tcPr>
            <w:tcW w:w="2268" w:type="dxa"/>
          </w:tcPr>
          <w:p w:rsidR="00021D8D" w:rsidRPr="001D43F7" w:rsidRDefault="00021D8D" w:rsidP="000F3FAC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21D8D" w:rsidRPr="001D43F7" w:rsidRDefault="00021D8D" w:rsidP="000F3FAC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21D8D" w:rsidRPr="001D43F7" w:rsidRDefault="00021D8D" w:rsidP="000F3FAC">
            <w:pPr>
              <w:pStyle w:val="a2"/>
              <w:ind w:leftChars="0" w:left="0"/>
            </w:pPr>
          </w:p>
        </w:tc>
      </w:tr>
      <w:tr w:rsidR="00021D8D" w:rsidRPr="001D43F7" w:rsidTr="000F3FAC">
        <w:trPr>
          <w:cantSplit/>
        </w:trPr>
        <w:tc>
          <w:tcPr>
            <w:tcW w:w="675" w:type="dxa"/>
          </w:tcPr>
          <w:p w:rsidR="00021D8D" w:rsidRPr="001D43F7" w:rsidRDefault="00021D8D" w:rsidP="004A14BE">
            <w:pPr>
              <w:pStyle w:val="a2"/>
              <w:numPr>
                <w:ilvl w:val="0"/>
                <w:numId w:val="41"/>
              </w:numPr>
              <w:ind w:leftChars="0"/>
            </w:pPr>
          </w:p>
        </w:tc>
        <w:tc>
          <w:tcPr>
            <w:tcW w:w="2268" w:type="dxa"/>
          </w:tcPr>
          <w:p w:rsidR="00021D8D" w:rsidRPr="001D43F7" w:rsidRDefault="00021D8D" w:rsidP="000F3FAC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21D8D" w:rsidRPr="001D43F7" w:rsidRDefault="00021D8D" w:rsidP="000F3FAC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21D8D" w:rsidRPr="001D43F7" w:rsidRDefault="00021D8D" w:rsidP="000F3FAC">
            <w:pPr>
              <w:pStyle w:val="a2"/>
              <w:ind w:leftChars="0" w:left="0"/>
            </w:pPr>
          </w:p>
        </w:tc>
      </w:tr>
      <w:tr w:rsidR="00021D8D" w:rsidRPr="001D43F7" w:rsidTr="000F3FAC">
        <w:trPr>
          <w:cantSplit/>
        </w:trPr>
        <w:tc>
          <w:tcPr>
            <w:tcW w:w="675" w:type="dxa"/>
          </w:tcPr>
          <w:p w:rsidR="00021D8D" w:rsidRPr="001D43F7" w:rsidRDefault="00021D8D" w:rsidP="004A14BE">
            <w:pPr>
              <w:pStyle w:val="a2"/>
              <w:numPr>
                <w:ilvl w:val="0"/>
                <w:numId w:val="41"/>
              </w:numPr>
              <w:ind w:leftChars="0"/>
            </w:pPr>
          </w:p>
        </w:tc>
        <w:tc>
          <w:tcPr>
            <w:tcW w:w="2268" w:type="dxa"/>
          </w:tcPr>
          <w:p w:rsidR="00021D8D" w:rsidRPr="001D43F7" w:rsidRDefault="00021D8D" w:rsidP="000F3FAC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021D8D" w:rsidRPr="001D43F7" w:rsidRDefault="00021D8D" w:rsidP="000F3FAC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021D8D" w:rsidRPr="001D43F7" w:rsidRDefault="00021D8D" w:rsidP="000F3FAC">
            <w:pPr>
              <w:pStyle w:val="a2"/>
              <w:ind w:leftChars="0" w:left="0"/>
            </w:pPr>
          </w:p>
        </w:tc>
      </w:tr>
    </w:tbl>
    <w:p w:rsidR="00021D8D" w:rsidRPr="001D43F7" w:rsidRDefault="00021D8D" w:rsidP="004A14BE">
      <w:pPr>
        <w:pStyle w:val="a2"/>
        <w:numPr>
          <w:ilvl w:val="0"/>
          <w:numId w:val="40"/>
        </w:numPr>
        <w:ind w:leftChars="0"/>
      </w:pPr>
      <w:r w:rsidRPr="001D43F7">
        <w:rPr>
          <w:rFonts w:hint="eastAsia"/>
        </w:rPr>
        <w:lastRenderedPageBreak/>
        <w:t>其他說明：</w:t>
      </w:r>
    </w:p>
    <w:p w:rsidR="00021D8D" w:rsidRPr="001D43F7" w:rsidRDefault="00021D8D" w:rsidP="004A14BE">
      <w:pPr>
        <w:pStyle w:val="a2"/>
        <w:numPr>
          <w:ilvl w:val="1"/>
          <w:numId w:val="40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021D8D" w:rsidRDefault="00021D8D" w:rsidP="00021D8D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021D8D" w:rsidRPr="001D43F7" w:rsidRDefault="00021D8D" w:rsidP="00021D8D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021D8D" w:rsidRDefault="00021D8D" w:rsidP="00021D8D">
      <w:pPr>
        <w:widowControl/>
        <w:ind w:leftChars="0" w:left="0"/>
        <w:rPr>
          <w:b/>
          <w:bCs/>
          <w:kern w:val="52"/>
          <w:sz w:val="28"/>
          <w:szCs w:val="28"/>
        </w:rPr>
      </w:pPr>
      <w:r>
        <w:rPr>
          <w:b/>
          <w:bCs/>
          <w:kern w:val="52"/>
          <w:sz w:val="28"/>
          <w:szCs w:val="28"/>
        </w:rPr>
        <w:br w:type="page"/>
      </w:r>
    </w:p>
    <w:p w:rsidR="003F04AF" w:rsidRDefault="003F04AF" w:rsidP="003F04AF">
      <w:pPr>
        <w:pStyle w:val="3"/>
      </w:pPr>
      <w:bookmarkStart w:id="261" w:name="_Toc494475840"/>
      <w:r w:rsidRPr="003F04AF">
        <w:rPr>
          <w:rFonts w:hint="eastAsia"/>
        </w:rPr>
        <w:lastRenderedPageBreak/>
        <w:t>角色權限管理</w:t>
      </w:r>
      <w:bookmarkEnd w:id="261"/>
    </w:p>
    <w:p w:rsidR="003F04AF" w:rsidRDefault="003F04AF" w:rsidP="003F04AF">
      <w:pPr>
        <w:pStyle w:val="4"/>
      </w:pPr>
      <w:r w:rsidRPr="003F04AF">
        <w:rPr>
          <w:rFonts w:hint="eastAsia"/>
        </w:rPr>
        <w:t>系統角色管理</w:t>
      </w:r>
    </w:p>
    <w:p w:rsidR="003F04AF" w:rsidRPr="001D43F7" w:rsidRDefault="003F04AF" w:rsidP="004A14BE">
      <w:pPr>
        <w:pStyle w:val="a2"/>
        <w:numPr>
          <w:ilvl w:val="0"/>
          <w:numId w:val="28"/>
        </w:numPr>
        <w:ind w:leftChars="0"/>
      </w:pPr>
      <w:r w:rsidRPr="001D43F7">
        <w:rPr>
          <w:rFonts w:hint="eastAsia"/>
        </w:rPr>
        <w:t>功能說明：</w:t>
      </w:r>
    </w:p>
    <w:p w:rsidR="003F04AF" w:rsidRPr="001D43F7" w:rsidRDefault="00161B4D" w:rsidP="004A14BE">
      <w:pPr>
        <w:pStyle w:val="a2"/>
        <w:numPr>
          <w:ilvl w:val="1"/>
          <w:numId w:val="28"/>
        </w:numPr>
        <w:ind w:leftChars="0"/>
      </w:pPr>
      <w:r w:rsidRPr="003F04AF">
        <w:rPr>
          <w:rFonts w:hint="eastAsia"/>
        </w:rPr>
        <w:t>系統角色管理</w:t>
      </w:r>
      <w:r w:rsidR="003F04AF">
        <w:t>設定</w:t>
      </w:r>
      <w:r w:rsidR="003F04AF" w:rsidRPr="001D43F7">
        <w:rPr>
          <w:rFonts w:hint="eastAsia"/>
        </w:rPr>
        <w:t>畫面。</w:t>
      </w:r>
    </w:p>
    <w:p w:rsidR="003F04AF" w:rsidRPr="001D43F7" w:rsidRDefault="003F04AF" w:rsidP="004A14BE">
      <w:pPr>
        <w:pStyle w:val="a2"/>
        <w:keepNext/>
        <w:numPr>
          <w:ilvl w:val="0"/>
          <w:numId w:val="28"/>
        </w:numPr>
        <w:ind w:leftChars="0"/>
      </w:pPr>
      <w:r w:rsidRPr="001D43F7">
        <w:rPr>
          <w:rFonts w:hint="eastAsia"/>
        </w:rPr>
        <w:t>入口啟動路徑：</w:t>
      </w:r>
    </w:p>
    <w:p w:rsidR="00161B4D" w:rsidRDefault="003F04AF" w:rsidP="004A14BE">
      <w:pPr>
        <w:pStyle w:val="a2"/>
        <w:keepNext/>
        <w:numPr>
          <w:ilvl w:val="1"/>
          <w:numId w:val="28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</w:p>
    <w:p w:rsidR="00161B4D" w:rsidRPr="001D43F7" w:rsidRDefault="00161B4D" w:rsidP="004A14BE">
      <w:pPr>
        <w:pStyle w:val="a2"/>
        <w:keepNext/>
        <w:numPr>
          <w:ilvl w:val="1"/>
          <w:numId w:val="28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 w:rsidRPr="003F04AF">
        <w:rPr>
          <w:rFonts w:hint="eastAsia"/>
        </w:rPr>
        <w:t>角色權限管理</w:t>
      </w:r>
      <w:r>
        <w:sym w:font="Wingdings" w:char="F0E0"/>
      </w:r>
      <w:r w:rsidRPr="003F04AF">
        <w:rPr>
          <w:rFonts w:hint="eastAsia"/>
        </w:rPr>
        <w:t>系統角色管理</w:t>
      </w:r>
    </w:p>
    <w:p w:rsidR="003F04AF" w:rsidRDefault="003F04AF" w:rsidP="004A14BE">
      <w:pPr>
        <w:pStyle w:val="a2"/>
        <w:keepNext/>
        <w:numPr>
          <w:ilvl w:val="0"/>
          <w:numId w:val="28"/>
        </w:numPr>
        <w:ind w:leftChars="0"/>
      </w:pPr>
      <w:r w:rsidRPr="001D43F7">
        <w:rPr>
          <w:rFonts w:hint="eastAsia"/>
        </w:rPr>
        <w:t>操作畫面示意圖如下：</w:t>
      </w:r>
    </w:p>
    <w:p w:rsidR="003F04AF" w:rsidRPr="008473FC" w:rsidRDefault="003F04AF" w:rsidP="003F04AF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  <w:r w:rsidR="00516935">
        <w:rPr>
          <w:noProof/>
        </w:rPr>
        <w:drawing>
          <wp:inline distT="0" distB="0" distL="0" distR="0" wp14:anchorId="0DB61AD2" wp14:editId="18D2D419">
            <wp:extent cx="5914369" cy="362287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255" cy="362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AF" w:rsidRPr="001D43F7" w:rsidRDefault="003F04AF" w:rsidP="003F04AF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3F04AF" w:rsidRPr="001D43F7" w:rsidRDefault="003F04AF" w:rsidP="004A14BE">
      <w:pPr>
        <w:pStyle w:val="a2"/>
        <w:keepNext/>
        <w:numPr>
          <w:ilvl w:val="0"/>
          <w:numId w:val="28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3F04AF" w:rsidRPr="001D43F7" w:rsidTr="003F04AF">
        <w:trPr>
          <w:cantSplit/>
          <w:tblHeader/>
        </w:trPr>
        <w:tc>
          <w:tcPr>
            <w:tcW w:w="675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29"/>
              </w:numPr>
              <w:ind w:leftChars="0"/>
            </w:pPr>
          </w:p>
        </w:tc>
        <w:tc>
          <w:tcPr>
            <w:tcW w:w="2268" w:type="dxa"/>
          </w:tcPr>
          <w:p w:rsidR="003F04AF" w:rsidRDefault="00307900" w:rsidP="003F04AF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29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29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29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</w:tbl>
    <w:p w:rsidR="003F04AF" w:rsidRPr="001D43F7" w:rsidRDefault="003F04AF" w:rsidP="004A14BE">
      <w:pPr>
        <w:pStyle w:val="a2"/>
        <w:numPr>
          <w:ilvl w:val="0"/>
          <w:numId w:val="28"/>
        </w:numPr>
        <w:ind w:leftChars="0"/>
      </w:pPr>
      <w:r w:rsidRPr="001D43F7">
        <w:rPr>
          <w:rFonts w:hint="eastAsia"/>
        </w:rPr>
        <w:t>其他說明：</w:t>
      </w:r>
    </w:p>
    <w:p w:rsidR="00307900" w:rsidRPr="001D43F7" w:rsidRDefault="00307900" w:rsidP="004A14BE">
      <w:pPr>
        <w:pStyle w:val="a2"/>
        <w:numPr>
          <w:ilvl w:val="1"/>
          <w:numId w:val="28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3F04AF" w:rsidRDefault="003F04AF" w:rsidP="003F04AF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3F04AF" w:rsidRDefault="003F04AF">
      <w:pPr>
        <w:widowControl/>
        <w:ind w:leftChars="0" w:left="0"/>
        <w:rPr>
          <w:b/>
          <w:bCs/>
          <w:kern w:val="52"/>
          <w:sz w:val="28"/>
          <w:szCs w:val="28"/>
        </w:rPr>
      </w:pPr>
      <w:r>
        <w:br w:type="page"/>
      </w:r>
    </w:p>
    <w:p w:rsidR="003F04AF" w:rsidRDefault="003F04AF" w:rsidP="003F04AF">
      <w:pPr>
        <w:pStyle w:val="4"/>
      </w:pPr>
      <w:r w:rsidRPr="003F04AF">
        <w:rPr>
          <w:rFonts w:hint="eastAsia"/>
        </w:rPr>
        <w:lastRenderedPageBreak/>
        <w:t>角色對應系統功能設定</w:t>
      </w:r>
    </w:p>
    <w:p w:rsidR="003F04AF" w:rsidRPr="001D43F7" w:rsidRDefault="003F04AF" w:rsidP="004A14BE">
      <w:pPr>
        <w:pStyle w:val="a2"/>
        <w:numPr>
          <w:ilvl w:val="0"/>
          <w:numId w:val="30"/>
        </w:numPr>
        <w:ind w:leftChars="0"/>
      </w:pPr>
      <w:r w:rsidRPr="001D43F7">
        <w:rPr>
          <w:rFonts w:hint="eastAsia"/>
        </w:rPr>
        <w:t>功能說明：</w:t>
      </w:r>
    </w:p>
    <w:p w:rsidR="003F04AF" w:rsidRPr="001D43F7" w:rsidRDefault="00161B4D" w:rsidP="004A14BE">
      <w:pPr>
        <w:pStyle w:val="a2"/>
        <w:numPr>
          <w:ilvl w:val="1"/>
          <w:numId w:val="30"/>
        </w:numPr>
        <w:ind w:leftChars="0"/>
      </w:pPr>
      <w:r w:rsidRPr="003F04AF">
        <w:rPr>
          <w:rFonts w:hint="eastAsia"/>
        </w:rPr>
        <w:t>角色對應系統功能設定</w:t>
      </w:r>
      <w:r w:rsidR="003F04AF" w:rsidRPr="001D43F7">
        <w:rPr>
          <w:rFonts w:hint="eastAsia"/>
        </w:rPr>
        <w:t>畫面</w:t>
      </w:r>
      <w:r>
        <w:rPr>
          <w:rFonts w:hint="eastAsia"/>
        </w:rPr>
        <w:t>可依</w:t>
      </w:r>
      <w:r>
        <w:t>角色管理</w:t>
      </w:r>
      <w:r w:rsidR="003F04AF" w:rsidRPr="001D43F7">
        <w:rPr>
          <w:rFonts w:hint="eastAsia"/>
        </w:rPr>
        <w:t>。</w:t>
      </w:r>
    </w:p>
    <w:p w:rsidR="003F04AF" w:rsidRPr="001D43F7" w:rsidRDefault="003F04AF" w:rsidP="004A14BE">
      <w:pPr>
        <w:pStyle w:val="a2"/>
        <w:keepNext/>
        <w:numPr>
          <w:ilvl w:val="0"/>
          <w:numId w:val="30"/>
        </w:numPr>
        <w:ind w:leftChars="0"/>
      </w:pPr>
      <w:r w:rsidRPr="001D43F7">
        <w:rPr>
          <w:rFonts w:hint="eastAsia"/>
        </w:rPr>
        <w:t>入口啟動路徑：</w:t>
      </w:r>
    </w:p>
    <w:p w:rsidR="003F04AF" w:rsidRDefault="003F04AF" w:rsidP="004A14BE">
      <w:pPr>
        <w:pStyle w:val="a2"/>
        <w:keepNext/>
        <w:numPr>
          <w:ilvl w:val="1"/>
          <w:numId w:val="30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 w:rsidR="00161B4D">
        <w:sym w:font="Wingdings" w:char="F0E0"/>
      </w:r>
    </w:p>
    <w:p w:rsidR="00161B4D" w:rsidRPr="001D43F7" w:rsidRDefault="00161B4D" w:rsidP="004A14BE">
      <w:pPr>
        <w:pStyle w:val="a2"/>
        <w:keepNext/>
        <w:numPr>
          <w:ilvl w:val="1"/>
          <w:numId w:val="30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 w:rsidRPr="003F04AF">
        <w:rPr>
          <w:rFonts w:hint="eastAsia"/>
        </w:rPr>
        <w:t>角色權限管理</w:t>
      </w:r>
      <w:r>
        <w:sym w:font="Wingdings" w:char="F0E0"/>
      </w:r>
      <w:r w:rsidR="00C22023" w:rsidRPr="003F04AF">
        <w:rPr>
          <w:rFonts w:hint="eastAsia"/>
        </w:rPr>
        <w:t>角色對應系統功能設定</w:t>
      </w:r>
    </w:p>
    <w:p w:rsidR="003F04AF" w:rsidRDefault="003F04AF" w:rsidP="004A14BE">
      <w:pPr>
        <w:pStyle w:val="a2"/>
        <w:keepNext/>
        <w:numPr>
          <w:ilvl w:val="0"/>
          <w:numId w:val="30"/>
        </w:numPr>
        <w:ind w:leftChars="0"/>
      </w:pPr>
      <w:r w:rsidRPr="001D43F7">
        <w:rPr>
          <w:rFonts w:hint="eastAsia"/>
        </w:rPr>
        <w:t>操作畫面示意圖如下：</w:t>
      </w:r>
    </w:p>
    <w:p w:rsidR="003F04AF" w:rsidRPr="008473FC" w:rsidRDefault="003F04AF" w:rsidP="003F04AF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  <w:r w:rsidR="00516935">
        <w:rPr>
          <w:rFonts w:hint="eastAsia"/>
          <w:noProof/>
        </w:rPr>
        <w:drawing>
          <wp:inline distT="0" distB="0" distL="0" distR="0">
            <wp:extent cx="2677795" cy="3853815"/>
            <wp:effectExtent l="0" t="0" r="825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AF" w:rsidRPr="001D43F7" w:rsidRDefault="003F04AF" w:rsidP="003F04AF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3F04AF" w:rsidRPr="001D43F7" w:rsidRDefault="003F04AF" w:rsidP="004A14BE">
      <w:pPr>
        <w:pStyle w:val="a2"/>
        <w:keepNext/>
        <w:numPr>
          <w:ilvl w:val="0"/>
          <w:numId w:val="30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3F04AF" w:rsidRPr="001D43F7" w:rsidTr="003F04AF">
        <w:trPr>
          <w:cantSplit/>
          <w:tblHeader/>
        </w:trPr>
        <w:tc>
          <w:tcPr>
            <w:tcW w:w="675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31"/>
              </w:numPr>
              <w:ind w:leftChars="0"/>
            </w:pPr>
          </w:p>
        </w:tc>
        <w:tc>
          <w:tcPr>
            <w:tcW w:w="2268" w:type="dxa"/>
          </w:tcPr>
          <w:p w:rsidR="003F04AF" w:rsidRDefault="00307900" w:rsidP="003F04AF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31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31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31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</w:tbl>
    <w:p w:rsidR="003F04AF" w:rsidRPr="001D43F7" w:rsidRDefault="003F04AF" w:rsidP="004A14BE">
      <w:pPr>
        <w:pStyle w:val="a2"/>
        <w:numPr>
          <w:ilvl w:val="0"/>
          <w:numId w:val="30"/>
        </w:numPr>
        <w:ind w:leftChars="0"/>
      </w:pPr>
      <w:r w:rsidRPr="001D43F7">
        <w:rPr>
          <w:rFonts w:hint="eastAsia"/>
        </w:rPr>
        <w:t>其他說明：</w:t>
      </w:r>
    </w:p>
    <w:p w:rsidR="00307900" w:rsidRPr="001D43F7" w:rsidRDefault="00307900" w:rsidP="004A14BE">
      <w:pPr>
        <w:pStyle w:val="a2"/>
        <w:numPr>
          <w:ilvl w:val="1"/>
          <w:numId w:val="30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3F04AF" w:rsidRDefault="003F04AF" w:rsidP="003F04AF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3F04AF" w:rsidRPr="001D43F7" w:rsidRDefault="003F04AF" w:rsidP="003F04AF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3F04AF" w:rsidRDefault="003F04AF">
      <w:pPr>
        <w:widowControl/>
        <w:ind w:leftChars="0" w:left="0"/>
        <w:rPr>
          <w:b/>
          <w:bCs/>
          <w:kern w:val="52"/>
          <w:sz w:val="28"/>
          <w:szCs w:val="28"/>
        </w:rPr>
      </w:pPr>
      <w:r>
        <w:rPr>
          <w:b/>
          <w:bCs/>
          <w:kern w:val="52"/>
          <w:sz w:val="28"/>
          <w:szCs w:val="28"/>
        </w:rPr>
        <w:br w:type="page"/>
      </w:r>
    </w:p>
    <w:p w:rsidR="003F04AF" w:rsidRDefault="003F04AF" w:rsidP="003F04AF">
      <w:pPr>
        <w:pStyle w:val="3"/>
      </w:pPr>
      <w:bookmarkStart w:id="262" w:name="_Toc494475841"/>
      <w:r w:rsidRPr="003F04AF">
        <w:rPr>
          <w:rFonts w:hint="eastAsia"/>
        </w:rPr>
        <w:lastRenderedPageBreak/>
        <w:t>人員帳號管理</w:t>
      </w:r>
      <w:bookmarkEnd w:id="262"/>
    </w:p>
    <w:p w:rsidR="003F04AF" w:rsidRDefault="003F04AF" w:rsidP="003F04AF">
      <w:pPr>
        <w:pStyle w:val="4"/>
      </w:pPr>
      <w:r w:rsidRPr="003F04AF">
        <w:rPr>
          <w:rFonts w:hint="eastAsia"/>
        </w:rPr>
        <w:t>管理者申請核定</w:t>
      </w:r>
    </w:p>
    <w:p w:rsidR="003F04AF" w:rsidRPr="001D43F7" w:rsidRDefault="003F04AF" w:rsidP="004A14BE">
      <w:pPr>
        <w:pStyle w:val="a2"/>
        <w:numPr>
          <w:ilvl w:val="0"/>
          <w:numId w:val="32"/>
        </w:numPr>
        <w:ind w:leftChars="0"/>
      </w:pPr>
      <w:r w:rsidRPr="001D43F7">
        <w:rPr>
          <w:rFonts w:hint="eastAsia"/>
        </w:rPr>
        <w:t>功能說明：</w:t>
      </w:r>
    </w:p>
    <w:p w:rsidR="003F04AF" w:rsidRPr="001D43F7" w:rsidRDefault="00021D8D" w:rsidP="004A14BE">
      <w:pPr>
        <w:pStyle w:val="a2"/>
        <w:numPr>
          <w:ilvl w:val="1"/>
          <w:numId w:val="32"/>
        </w:numPr>
        <w:ind w:leftChars="0"/>
      </w:pPr>
      <w:r>
        <w:rPr>
          <w:rFonts w:hint="eastAsia"/>
        </w:rPr>
        <w:t>針</w:t>
      </w:r>
      <w:r>
        <w:t>對</w:t>
      </w:r>
      <w:r>
        <w:rPr>
          <w:rFonts w:hint="eastAsia"/>
        </w:rPr>
        <w:t>各</w:t>
      </w:r>
      <w:r>
        <w:t>系統「</w:t>
      </w:r>
      <w:r w:rsidRPr="003F04AF">
        <w:rPr>
          <w:rFonts w:hint="eastAsia"/>
        </w:rPr>
        <w:t>管理者申請</w:t>
      </w:r>
      <w:r>
        <w:t>」</w:t>
      </w:r>
      <w:r w:rsidRPr="003F04AF">
        <w:rPr>
          <w:rFonts w:hint="eastAsia"/>
        </w:rPr>
        <w:t>核定</w:t>
      </w:r>
      <w:r w:rsidR="003F04AF" w:rsidRPr="001D43F7">
        <w:rPr>
          <w:rFonts w:hint="eastAsia"/>
        </w:rPr>
        <w:t>畫面。</w:t>
      </w:r>
    </w:p>
    <w:p w:rsidR="003F04AF" w:rsidRPr="001D43F7" w:rsidRDefault="003F04AF" w:rsidP="004A14BE">
      <w:pPr>
        <w:pStyle w:val="a2"/>
        <w:keepNext/>
        <w:numPr>
          <w:ilvl w:val="0"/>
          <w:numId w:val="32"/>
        </w:numPr>
        <w:ind w:leftChars="0"/>
      </w:pPr>
      <w:r w:rsidRPr="001D43F7">
        <w:rPr>
          <w:rFonts w:hint="eastAsia"/>
        </w:rPr>
        <w:t>入口啟動路徑：</w:t>
      </w:r>
    </w:p>
    <w:p w:rsidR="00021D8D" w:rsidRDefault="003F04AF" w:rsidP="004A14BE">
      <w:pPr>
        <w:pStyle w:val="a2"/>
        <w:keepNext/>
        <w:numPr>
          <w:ilvl w:val="1"/>
          <w:numId w:val="32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sym w:font="Wingdings" w:char="F0E0"/>
      </w:r>
    </w:p>
    <w:p w:rsidR="003F04AF" w:rsidRPr="001D43F7" w:rsidRDefault="003F04AF" w:rsidP="004A14BE">
      <w:pPr>
        <w:pStyle w:val="a2"/>
        <w:keepNext/>
        <w:numPr>
          <w:ilvl w:val="1"/>
          <w:numId w:val="32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 w:rsidR="00021D8D">
        <w:sym w:font="Wingdings" w:char="F0E0"/>
      </w:r>
      <w:r w:rsidR="00021D8D" w:rsidRPr="003F04AF">
        <w:rPr>
          <w:rFonts w:hint="eastAsia"/>
        </w:rPr>
        <w:t>人員帳號管理</w:t>
      </w:r>
      <w:r w:rsidR="00021D8D">
        <w:sym w:font="Wingdings" w:char="F0E0"/>
      </w:r>
      <w:r w:rsidR="00021D8D" w:rsidRPr="003F04AF">
        <w:rPr>
          <w:rFonts w:hint="eastAsia"/>
        </w:rPr>
        <w:t>管理者申請核定</w:t>
      </w:r>
    </w:p>
    <w:p w:rsidR="003F04AF" w:rsidRDefault="003F04AF" w:rsidP="004A14BE">
      <w:pPr>
        <w:pStyle w:val="a2"/>
        <w:keepNext/>
        <w:numPr>
          <w:ilvl w:val="0"/>
          <w:numId w:val="32"/>
        </w:numPr>
        <w:ind w:leftChars="0"/>
      </w:pPr>
      <w:r w:rsidRPr="001D43F7">
        <w:rPr>
          <w:rFonts w:hint="eastAsia"/>
        </w:rPr>
        <w:t>操作畫面示意圖如下：</w:t>
      </w:r>
    </w:p>
    <w:p w:rsidR="003F04AF" w:rsidRPr="008473FC" w:rsidRDefault="003F04AF" w:rsidP="003F04AF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  <w:r w:rsidR="00021D8D">
        <w:rPr>
          <w:noProof/>
        </w:rPr>
        <w:drawing>
          <wp:inline distT="0" distB="0" distL="0" distR="0" wp14:anchorId="265293B5" wp14:editId="48F95893">
            <wp:extent cx="5274310" cy="339725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956"/>
                    <a:stretch/>
                  </pic:blipFill>
                  <pic:spPr bwMode="auto"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4AF" w:rsidRPr="001D43F7" w:rsidRDefault="003F04AF" w:rsidP="003F04AF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3F04AF" w:rsidRPr="001D43F7" w:rsidRDefault="003F04AF" w:rsidP="004A14BE">
      <w:pPr>
        <w:pStyle w:val="a2"/>
        <w:keepNext/>
        <w:numPr>
          <w:ilvl w:val="0"/>
          <w:numId w:val="32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3F04AF" w:rsidRPr="001D43F7" w:rsidTr="003F04AF">
        <w:trPr>
          <w:cantSplit/>
          <w:tblHeader/>
        </w:trPr>
        <w:tc>
          <w:tcPr>
            <w:tcW w:w="675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33"/>
              </w:numPr>
              <w:ind w:leftChars="0"/>
            </w:pPr>
          </w:p>
        </w:tc>
        <w:tc>
          <w:tcPr>
            <w:tcW w:w="2268" w:type="dxa"/>
          </w:tcPr>
          <w:p w:rsidR="003F04AF" w:rsidRDefault="00021D8D" w:rsidP="003F04AF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33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33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33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</w:tbl>
    <w:p w:rsidR="003F04AF" w:rsidRPr="001D43F7" w:rsidRDefault="003F04AF" w:rsidP="004A14BE">
      <w:pPr>
        <w:pStyle w:val="a2"/>
        <w:numPr>
          <w:ilvl w:val="0"/>
          <w:numId w:val="32"/>
        </w:numPr>
        <w:ind w:leftChars="0"/>
      </w:pPr>
      <w:r w:rsidRPr="001D43F7">
        <w:rPr>
          <w:rFonts w:hint="eastAsia"/>
        </w:rPr>
        <w:t>其他說明：</w:t>
      </w:r>
    </w:p>
    <w:p w:rsidR="00307900" w:rsidRPr="001D43F7" w:rsidRDefault="00307900" w:rsidP="004A14BE">
      <w:pPr>
        <w:pStyle w:val="a2"/>
        <w:numPr>
          <w:ilvl w:val="1"/>
          <w:numId w:val="32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3F04AF" w:rsidRDefault="003F04AF" w:rsidP="003F04AF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3F04AF" w:rsidRDefault="003F04AF" w:rsidP="003F04AF">
      <w:pPr>
        <w:widowControl/>
        <w:ind w:leftChars="0" w:left="0"/>
        <w:rPr>
          <w:b/>
          <w:bCs/>
          <w:kern w:val="52"/>
          <w:sz w:val="28"/>
          <w:szCs w:val="28"/>
        </w:rPr>
      </w:pPr>
      <w:r>
        <w:lastRenderedPageBreak/>
        <w:br w:type="page"/>
      </w:r>
    </w:p>
    <w:p w:rsidR="003F04AF" w:rsidRDefault="003F04AF" w:rsidP="003F04AF">
      <w:pPr>
        <w:pStyle w:val="4"/>
      </w:pPr>
      <w:r w:rsidRPr="003F04AF">
        <w:rPr>
          <w:rFonts w:hint="eastAsia"/>
        </w:rPr>
        <w:lastRenderedPageBreak/>
        <w:t>人員帳號密碼角色設定</w:t>
      </w:r>
    </w:p>
    <w:p w:rsidR="003F04AF" w:rsidRPr="001D43F7" w:rsidRDefault="003F04AF" w:rsidP="004A14BE">
      <w:pPr>
        <w:pStyle w:val="a2"/>
        <w:numPr>
          <w:ilvl w:val="0"/>
          <w:numId w:val="34"/>
        </w:numPr>
        <w:ind w:leftChars="0"/>
      </w:pPr>
      <w:r w:rsidRPr="001D43F7">
        <w:rPr>
          <w:rFonts w:hint="eastAsia"/>
        </w:rPr>
        <w:t>功能說明：</w:t>
      </w:r>
    </w:p>
    <w:p w:rsidR="003F04AF" w:rsidRPr="001D43F7" w:rsidRDefault="003F04AF" w:rsidP="004A14BE">
      <w:pPr>
        <w:pStyle w:val="a2"/>
        <w:numPr>
          <w:ilvl w:val="1"/>
          <w:numId w:val="34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 w:rsidRPr="001D43F7">
        <w:rPr>
          <w:rFonts w:hint="eastAsia"/>
        </w:rPr>
        <w:t>畫面。</w:t>
      </w:r>
    </w:p>
    <w:p w:rsidR="003F04AF" w:rsidRPr="001D43F7" w:rsidRDefault="003F04AF" w:rsidP="004A14BE">
      <w:pPr>
        <w:pStyle w:val="a2"/>
        <w:keepNext/>
        <w:numPr>
          <w:ilvl w:val="0"/>
          <w:numId w:val="34"/>
        </w:numPr>
        <w:ind w:leftChars="0"/>
      </w:pPr>
      <w:r w:rsidRPr="001D43F7">
        <w:rPr>
          <w:rFonts w:hint="eastAsia"/>
        </w:rPr>
        <w:t>入口啟動路徑：</w:t>
      </w:r>
    </w:p>
    <w:p w:rsidR="00021D8D" w:rsidRDefault="003F04AF" w:rsidP="004A14BE">
      <w:pPr>
        <w:pStyle w:val="a2"/>
        <w:keepNext/>
        <w:numPr>
          <w:ilvl w:val="1"/>
          <w:numId w:val="34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sym w:font="Wingdings" w:char="F0E0"/>
      </w:r>
    </w:p>
    <w:p w:rsidR="003F04AF" w:rsidRPr="001D43F7" w:rsidRDefault="00021D8D" w:rsidP="004A14BE">
      <w:pPr>
        <w:pStyle w:val="a2"/>
        <w:keepNext/>
        <w:numPr>
          <w:ilvl w:val="1"/>
          <w:numId w:val="34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 w:rsidRPr="003F04AF">
        <w:rPr>
          <w:rFonts w:hint="eastAsia"/>
        </w:rPr>
        <w:t>人員帳號管理</w:t>
      </w:r>
      <w:r>
        <w:sym w:font="Wingdings" w:char="F0E0"/>
      </w:r>
      <w:r w:rsidRPr="003F04AF">
        <w:rPr>
          <w:rFonts w:hint="eastAsia"/>
        </w:rPr>
        <w:t>人員帳號密碼角色設定</w:t>
      </w:r>
    </w:p>
    <w:p w:rsidR="003F04AF" w:rsidRDefault="003F04AF" w:rsidP="004A14BE">
      <w:pPr>
        <w:pStyle w:val="a2"/>
        <w:keepNext/>
        <w:numPr>
          <w:ilvl w:val="0"/>
          <w:numId w:val="34"/>
        </w:numPr>
        <w:ind w:leftChars="0"/>
      </w:pPr>
      <w:r w:rsidRPr="001D43F7">
        <w:rPr>
          <w:rFonts w:hint="eastAsia"/>
        </w:rPr>
        <w:t>操作畫面示意圖如下：</w:t>
      </w:r>
    </w:p>
    <w:p w:rsidR="003F04AF" w:rsidRPr="008473FC" w:rsidRDefault="003F04AF" w:rsidP="003F04AF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</w:p>
    <w:p w:rsidR="003F04AF" w:rsidRPr="001D43F7" w:rsidRDefault="003F04AF" w:rsidP="003F04AF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3F04AF" w:rsidRPr="001D43F7" w:rsidRDefault="003F04AF" w:rsidP="004A14BE">
      <w:pPr>
        <w:pStyle w:val="a2"/>
        <w:keepNext/>
        <w:numPr>
          <w:ilvl w:val="0"/>
          <w:numId w:val="34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3F04AF" w:rsidRPr="001D43F7" w:rsidTr="003F04AF">
        <w:trPr>
          <w:cantSplit/>
          <w:tblHeader/>
        </w:trPr>
        <w:tc>
          <w:tcPr>
            <w:tcW w:w="675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3F04AF" w:rsidRPr="001D43F7" w:rsidRDefault="003F04AF" w:rsidP="003F04AF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35"/>
              </w:numPr>
              <w:ind w:leftChars="0"/>
            </w:pPr>
          </w:p>
        </w:tc>
        <w:tc>
          <w:tcPr>
            <w:tcW w:w="2268" w:type="dxa"/>
          </w:tcPr>
          <w:p w:rsidR="003F04AF" w:rsidRDefault="00021D8D" w:rsidP="003F04AF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35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35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  <w:tr w:rsidR="003F04AF" w:rsidRPr="001D43F7" w:rsidTr="003F04AF">
        <w:trPr>
          <w:cantSplit/>
        </w:trPr>
        <w:tc>
          <w:tcPr>
            <w:tcW w:w="675" w:type="dxa"/>
          </w:tcPr>
          <w:p w:rsidR="003F04AF" w:rsidRPr="001D43F7" w:rsidRDefault="003F04AF" w:rsidP="004A14BE">
            <w:pPr>
              <w:pStyle w:val="a2"/>
              <w:numPr>
                <w:ilvl w:val="0"/>
                <w:numId w:val="35"/>
              </w:numPr>
              <w:ind w:leftChars="0"/>
            </w:pPr>
          </w:p>
        </w:tc>
        <w:tc>
          <w:tcPr>
            <w:tcW w:w="226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3F04AF" w:rsidRPr="001D43F7" w:rsidRDefault="003F04AF" w:rsidP="003F04AF">
            <w:pPr>
              <w:pStyle w:val="a2"/>
              <w:ind w:leftChars="0" w:left="0"/>
            </w:pPr>
          </w:p>
        </w:tc>
      </w:tr>
    </w:tbl>
    <w:p w:rsidR="003F04AF" w:rsidRPr="001D43F7" w:rsidRDefault="003F04AF" w:rsidP="004A14BE">
      <w:pPr>
        <w:pStyle w:val="a2"/>
        <w:numPr>
          <w:ilvl w:val="0"/>
          <w:numId w:val="34"/>
        </w:numPr>
        <w:ind w:leftChars="0"/>
      </w:pPr>
      <w:r w:rsidRPr="001D43F7">
        <w:rPr>
          <w:rFonts w:hint="eastAsia"/>
        </w:rPr>
        <w:t>其他說明：</w:t>
      </w:r>
    </w:p>
    <w:p w:rsidR="003F04AF" w:rsidRPr="001D43F7" w:rsidRDefault="00021D8D" w:rsidP="004A14BE">
      <w:pPr>
        <w:pStyle w:val="a2"/>
        <w:numPr>
          <w:ilvl w:val="1"/>
          <w:numId w:val="34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3F04AF" w:rsidRDefault="003F04AF" w:rsidP="003F04AF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F55E03" w:rsidRDefault="00F55E03">
      <w:pPr>
        <w:widowControl/>
        <w:ind w:leftChars="0" w:left="0"/>
        <w:rPr>
          <w:b/>
          <w:bCs/>
          <w:kern w:val="52"/>
          <w:sz w:val="28"/>
          <w:szCs w:val="28"/>
        </w:rPr>
      </w:pPr>
      <w:r>
        <w:rPr>
          <w:b/>
          <w:bCs/>
          <w:kern w:val="52"/>
          <w:sz w:val="28"/>
          <w:szCs w:val="28"/>
        </w:rPr>
        <w:br w:type="page"/>
      </w:r>
    </w:p>
    <w:p w:rsidR="00F55E03" w:rsidRDefault="00F55E03" w:rsidP="00F55E03">
      <w:pPr>
        <w:pStyle w:val="3"/>
      </w:pPr>
      <w:bookmarkStart w:id="263" w:name="_Toc494475842"/>
      <w:r w:rsidRPr="00F55E03">
        <w:rPr>
          <w:rFonts w:hint="eastAsia"/>
        </w:rPr>
        <w:lastRenderedPageBreak/>
        <w:t>個人資訊管理</w:t>
      </w:r>
      <w:bookmarkEnd w:id="263"/>
    </w:p>
    <w:p w:rsidR="00F55E03" w:rsidRDefault="00F55E03" w:rsidP="00F55E03">
      <w:pPr>
        <w:pStyle w:val="4"/>
      </w:pPr>
      <w:r w:rsidRPr="00F55E03">
        <w:rPr>
          <w:rFonts w:hint="eastAsia"/>
        </w:rPr>
        <w:t>個人資訊維護</w:t>
      </w:r>
    </w:p>
    <w:p w:rsidR="00F55E03" w:rsidRPr="001D43F7" w:rsidRDefault="00F55E03" w:rsidP="004A14BE">
      <w:pPr>
        <w:pStyle w:val="a2"/>
        <w:numPr>
          <w:ilvl w:val="0"/>
          <w:numId w:val="36"/>
        </w:numPr>
        <w:ind w:leftChars="0"/>
      </w:pPr>
      <w:r w:rsidRPr="001D43F7">
        <w:rPr>
          <w:rFonts w:hint="eastAsia"/>
        </w:rPr>
        <w:t>功能說明：</w:t>
      </w:r>
    </w:p>
    <w:p w:rsidR="00F55E03" w:rsidRPr="001D43F7" w:rsidRDefault="00C22023" w:rsidP="004A14BE">
      <w:pPr>
        <w:pStyle w:val="a2"/>
        <w:numPr>
          <w:ilvl w:val="1"/>
          <w:numId w:val="36"/>
        </w:numPr>
        <w:ind w:leftChars="0"/>
      </w:pPr>
      <w:r w:rsidRPr="00F55E03">
        <w:rPr>
          <w:rFonts w:hint="eastAsia"/>
        </w:rPr>
        <w:t>個人資訊維護</w:t>
      </w:r>
      <w:r w:rsidR="00F55E03" w:rsidRPr="001D43F7">
        <w:rPr>
          <w:rFonts w:hint="eastAsia"/>
        </w:rPr>
        <w:t>畫面。</w:t>
      </w:r>
    </w:p>
    <w:p w:rsidR="00F55E03" w:rsidRPr="001D43F7" w:rsidRDefault="00F55E03" w:rsidP="004A14BE">
      <w:pPr>
        <w:pStyle w:val="a2"/>
        <w:keepNext/>
        <w:numPr>
          <w:ilvl w:val="0"/>
          <w:numId w:val="36"/>
        </w:numPr>
        <w:ind w:leftChars="0"/>
      </w:pPr>
      <w:r w:rsidRPr="001D43F7">
        <w:rPr>
          <w:rFonts w:hint="eastAsia"/>
        </w:rPr>
        <w:t>入口啟動路徑：</w:t>
      </w:r>
    </w:p>
    <w:p w:rsidR="00C22023" w:rsidRDefault="00C22023" w:rsidP="004A14BE">
      <w:pPr>
        <w:pStyle w:val="a2"/>
        <w:keepNext/>
        <w:numPr>
          <w:ilvl w:val="1"/>
          <w:numId w:val="36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sym w:font="Wingdings" w:char="F0E0"/>
      </w:r>
    </w:p>
    <w:p w:rsidR="00C22023" w:rsidRPr="001D43F7" w:rsidRDefault="00C22023" w:rsidP="004A14BE">
      <w:pPr>
        <w:pStyle w:val="a2"/>
        <w:keepNext/>
        <w:numPr>
          <w:ilvl w:val="1"/>
          <w:numId w:val="36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 w:rsidRPr="00F55E03">
        <w:rPr>
          <w:rFonts w:hint="eastAsia"/>
        </w:rPr>
        <w:t>個人資訊管理</w:t>
      </w:r>
      <w:r>
        <w:sym w:font="Wingdings" w:char="F0E0"/>
      </w:r>
      <w:r w:rsidRPr="00F55E03">
        <w:rPr>
          <w:rFonts w:hint="eastAsia"/>
        </w:rPr>
        <w:t>個人資訊維護</w:t>
      </w:r>
    </w:p>
    <w:p w:rsidR="00F55E03" w:rsidRDefault="00F55E03" w:rsidP="004A14BE">
      <w:pPr>
        <w:pStyle w:val="a2"/>
        <w:keepNext/>
        <w:numPr>
          <w:ilvl w:val="0"/>
          <w:numId w:val="36"/>
        </w:numPr>
        <w:ind w:leftChars="0"/>
      </w:pPr>
      <w:r w:rsidRPr="001D43F7">
        <w:rPr>
          <w:rFonts w:hint="eastAsia"/>
        </w:rPr>
        <w:t>操作畫面示意圖如下：</w:t>
      </w:r>
    </w:p>
    <w:p w:rsidR="00F55E03" w:rsidRPr="008473FC" w:rsidRDefault="00F55E03" w:rsidP="00F55E03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  <w:r w:rsidR="004163D4">
        <w:rPr>
          <w:noProof/>
        </w:rPr>
        <w:drawing>
          <wp:inline distT="0" distB="0" distL="0" distR="0" wp14:anchorId="085B5C5A" wp14:editId="2844206D">
            <wp:extent cx="6320054" cy="2806162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2923" cy="28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03" w:rsidRPr="001D43F7" w:rsidRDefault="00F55E03" w:rsidP="00F55E03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F55E03" w:rsidRPr="001D43F7" w:rsidRDefault="00F55E03" w:rsidP="004A14BE">
      <w:pPr>
        <w:pStyle w:val="a2"/>
        <w:keepNext/>
        <w:numPr>
          <w:ilvl w:val="0"/>
          <w:numId w:val="36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F55E03" w:rsidRPr="001D43F7" w:rsidTr="00856D70">
        <w:trPr>
          <w:cantSplit/>
          <w:tblHeader/>
        </w:trPr>
        <w:tc>
          <w:tcPr>
            <w:tcW w:w="675" w:type="dxa"/>
            <w:shd w:val="clear" w:color="auto" w:fill="92D050"/>
          </w:tcPr>
          <w:p w:rsidR="00F55E03" w:rsidRPr="001D43F7" w:rsidRDefault="00F55E03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F55E03" w:rsidRPr="001D43F7" w:rsidRDefault="00F55E03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F55E03" w:rsidRPr="001D43F7" w:rsidRDefault="00F55E03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F55E03" w:rsidRPr="001D43F7" w:rsidRDefault="00F55E03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F55E03" w:rsidRPr="001D43F7" w:rsidTr="00856D70">
        <w:trPr>
          <w:cantSplit/>
        </w:trPr>
        <w:tc>
          <w:tcPr>
            <w:tcW w:w="675" w:type="dxa"/>
          </w:tcPr>
          <w:p w:rsidR="00F55E03" w:rsidRPr="001D43F7" w:rsidRDefault="00F55E03" w:rsidP="004A14BE">
            <w:pPr>
              <w:pStyle w:val="a2"/>
              <w:numPr>
                <w:ilvl w:val="0"/>
                <w:numId w:val="37"/>
              </w:numPr>
              <w:ind w:leftChars="0"/>
            </w:pPr>
          </w:p>
        </w:tc>
        <w:tc>
          <w:tcPr>
            <w:tcW w:w="2268" w:type="dxa"/>
          </w:tcPr>
          <w:p w:rsidR="00F55E03" w:rsidRDefault="00C22023" w:rsidP="00856D70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</w:tr>
      <w:tr w:rsidR="00F55E03" w:rsidRPr="001D43F7" w:rsidTr="00856D70">
        <w:trPr>
          <w:cantSplit/>
        </w:trPr>
        <w:tc>
          <w:tcPr>
            <w:tcW w:w="675" w:type="dxa"/>
          </w:tcPr>
          <w:p w:rsidR="00F55E03" w:rsidRPr="001D43F7" w:rsidRDefault="00F55E03" w:rsidP="004A14BE">
            <w:pPr>
              <w:pStyle w:val="a2"/>
              <w:numPr>
                <w:ilvl w:val="0"/>
                <w:numId w:val="37"/>
              </w:numPr>
              <w:ind w:leftChars="0"/>
            </w:pPr>
          </w:p>
        </w:tc>
        <w:tc>
          <w:tcPr>
            <w:tcW w:w="226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</w:tr>
      <w:tr w:rsidR="00F55E03" w:rsidRPr="001D43F7" w:rsidTr="00856D70">
        <w:trPr>
          <w:cantSplit/>
        </w:trPr>
        <w:tc>
          <w:tcPr>
            <w:tcW w:w="675" w:type="dxa"/>
          </w:tcPr>
          <w:p w:rsidR="00F55E03" w:rsidRPr="001D43F7" w:rsidRDefault="00F55E03" w:rsidP="004A14BE">
            <w:pPr>
              <w:pStyle w:val="a2"/>
              <w:numPr>
                <w:ilvl w:val="0"/>
                <w:numId w:val="37"/>
              </w:numPr>
              <w:ind w:leftChars="0"/>
            </w:pPr>
          </w:p>
        </w:tc>
        <w:tc>
          <w:tcPr>
            <w:tcW w:w="226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</w:tr>
      <w:tr w:rsidR="00F55E03" w:rsidRPr="001D43F7" w:rsidTr="00856D70">
        <w:trPr>
          <w:cantSplit/>
        </w:trPr>
        <w:tc>
          <w:tcPr>
            <w:tcW w:w="675" w:type="dxa"/>
          </w:tcPr>
          <w:p w:rsidR="00F55E03" w:rsidRPr="001D43F7" w:rsidRDefault="00F55E03" w:rsidP="004A14BE">
            <w:pPr>
              <w:pStyle w:val="a2"/>
              <w:numPr>
                <w:ilvl w:val="0"/>
                <w:numId w:val="37"/>
              </w:numPr>
              <w:ind w:leftChars="0"/>
            </w:pPr>
          </w:p>
        </w:tc>
        <w:tc>
          <w:tcPr>
            <w:tcW w:w="226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</w:tr>
    </w:tbl>
    <w:p w:rsidR="00F55E03" w:rsidRPr="001D43F7" w:rsidRDefault="00F55E03" w:rsidP="004A14BE">
      <w:pPr>
        <w:pStyle w:val="a2"/>
        <w:numPr>
          <w:ilvl w:val="0"/>
          <w:numId w:val="36"/>
        </w:numPr>
        <w:ind w:leftChars="0"/>
      </w:pPr>
      <w:r w:rsidRPr="001D43F7">
        <w:rPr>
          <w:rFonts w:hint="eastAsia"/>
        </w:rPr>
        <w:t>其他說明：</w:t>
      </w:r>
    </w:p>
    <w:p w:rsidR="00307900" w:rsidRPr="001D43F7" w:rsidRDefault="00307900" w:rsidP="004A14BE">
      <w:pPr>
        <w:pStyle w:val="a2"/>
        <w:numPr>
          <w:ilvl w:val="1"/>
          <w:numId w:val="36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F55E03" w:rsidRDefault="00F55E03" w:rsidP="00F55E03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A85F5F" w:rsidRDefault="00F55E03" w:rsidP="00A85F5F">
      <w:pPr>
        <w:pStyle w:val="3"/>
      </w:pPr>
      <w:r>
        <w:br w:type="page"/>
      </w:r>
      <w:bookmarkStart w:id="264" w:name="_Toc494475843"/>
      <w:r w:rsidR="00A85F5F">
        <w:rPr>
          <w:rFonts w:hint="eastAsia"/>
        </w:rPr>
        <w:lastRenderedPageBreak/>
        <w:t>跨系</w:t>
      </w:r>
      <w:r w:rsidR="00A85F5F">
        <w:t>統資料</w:t>
      </w:r>
      <w:r w:rsidR="00D65050">
        <w:rPr>
          <w:rFonts w:hint="eastAsia"/>
        </w:rPr>
        <w:t>上傳</w:t>
      </w:r>
      <w:bookmarkEnd w:id="264"/>
    </w:p>
    <w:p w:rsidR="00A85F5F" w:rsidRDefault="008247D0" w:rsidP="00A85F5F">
      <w:pPr>
        <w:pStyle w:val="4"/>
      </w:pPr>
      <w:r>
        <w:rPr>
          <w:rFonts w:hint="eastAsia"/>
        </w:rPr>
        <w:t>檔</w:t>
      </w:r>
      <w:r>
        <w:t>案</w:t>
      </w:r>
      <w:r w:rsidR="002C5AA1" w:rsidRPr="002C5AA1">
        <w:rPr>
          <w:rFonts w:hint="eastAsia"/>
        </w:rPr>
        <w:t>資料</w:t>
      </w:r>
      <w:r w:rsidR="002C5AA1">
        <w:rPr>
          <w:rFonts w:hint="eastAsia"/>
        </w:rPr>
        <w:t>上傳格</w:t>
      </w:r>
      <w:r w:rsidR="002C5AA1">
        <w:t>式</w:t>
      </w:r>
      <w:r w:rsidR="002C5AA1">
        <w:rPr>
          <w:rFonts w:hint="eastAsia"/>
        </w:rPr>
        <w:t>定</w:t>
      </w:r>
      <w:r w:rsidR="002C5AA1">
        <w:t>義</w:t>
      </w:r>
    </w:p>
    <w:p w:rsidR="00A85F5F" w:rsidRPr="001D43F7" w:rsidRDefault="00A85F5F" w:rsidP="004A14BE">
      <w:pPr>
        <w:pStyle w:val="a2"/>
        <w:numPr>
          <w:ilvl w:val="0"/>
          <w:numId w:val="47"/>
        </w:numPr>
        <w:ind w:leftChars="0"/>
      </w:pPr>
      <w:r w:rsidRPr="001D43F7">
        <w:rPr>
          <w:rFonts w:hint="eastAsia"/>
        </w:rPr>
        <w:t>功能說明：</w:t>
      </w:r>
    </w:p>
    <w:p w:rsidR="00A85F5F" w:rsidRDefault="008247D0" w:rsidP="004A14BE">
      <w:pPr>
        <w:pStyle w:val="a2"/>
        <w:numPr>
          <w:ilvl w:val="1"/>
          <w:numId w:val="47"/>
        </w:numPr>
        <w:ind w:leftChars="0"/>
      </w:pPr>
      <w:r>
        <w:rPr>
          <w:rFonts w:hint="eastAsia"/>
        </w:rPr>
        <w:t>檔</w:t>
      </w:r>
      <w:r>
        <w:t>案</w:t>
      </w:r>
      <w:r w:rsidR="002C5AA1" w:rsidRPr="002C5AA1">
        <w:rPr>
          <w:rFonts w:hint="eastAsia"/>
        </w:rPr>
        <w:t>資料</w:t>
      </w:r>
      <w:r w:rsidR="002C5AA1">
        <w:rPr>
          <w:rFonts w:hint="eastAsia"/>
        </w:rPr>
        <w:t>上傳格</w:t>
      </w:r>
      <w:r w:rsidR="002C5AA1">
        <w:t>式</w:t>
      </w:r>
      <w:r w:rsidR="002C5AA1">
        <w:rPr>
          <w:rFonts w:hint="eastAsia"/>
        </w:rPr>
        <w:t>定</w:t>
      </w:r>
      <w:r w:rsidR="002C5AA1">
        <w:t>義</w:t>
      </w:r>
      <w:r w:rsidR="00BB7EB0">
        <w:rPr>
          <w:rFonts w:hint="eastAsia"/>
        </w:rPr>
        <w:t>，</w:t>
      </w:r>
      <w:r w:rsidR="00BB7EB0">
        <w:t>針對</w:t>
      </w:r>
      <w:r>
        <w:rPr>
          <w:rFonts w:hint="eastAsia"/>
        </w:rPr>
        <w:t>「檔</w:t>
      </w:r>
      <w:r>
        <w:t>案</w:t>
      </w:r>
      <w:r w:rsidRPr="008247D0">
        <w:rPr>
          <w:rFonts w:hint="eastAsia"/>
        </w:rPr>
        <w:t>資料</w:t>
      </w:r>
      <w:r>
        <w:rPr>
          <w:rFonts w:hint="eastAsia"/>
        </w:rPr>
        <w:t>上傳</w:t>
      </w:r>
      <w:r>
        <w:t>」</w:t>
      </w:r>
      <w:r>
        <w:rPr>
          <w:rFonts w:hint="eastAsia"/>
        </w:rPr>
        <w:t>內</w:t>
      </w:r>
      <w:r>
        <w:t>容定義</w:t>
      </w:r>
      <w:r>
        <w:rPr>
          <w:rFonts w:hint="eastAsia"/>
        </w:rPr>
        <w:t>對</w:t>
      </w:r>
      <w:r>
        <w:t>應</w:t>
      </w:r>
      <w:r>
        <w:rPr>
          <w:rFonts w:hint="eastAsia"/>
        </w:rPr>
        <w:t>轉</w:t>
      </w:r>
      <w:r>
        <w:t>入「</w:t>
      </w:r>
      <w:r>
        <w:rPr>
          <w:rFonts w:hint="eastAsia"/>
        </w:rPr>
        <w:t>資</w:t>
      </w:r>
      <w:r>
        <w:t>料索引」</w:t>
      </w:r>
      <w:r w:rsidR="000C35E7">
        <w:rPr>
          <w:rFonts w:hint="eastAsia"/>
        </w:rPr>
        <w:t>欄</w:t>
      </w:r>
      <w:r w:rsidR="000C35E7">
        <w:t>位</w:t>
      </w:r>
      <w:r>
        <w:rPr>
          <w:rFonts w:hint="eastAsia"/>
        </w:rPr>
        <w:t>。</w:t>
      </w:r>
    </w:p>
    <w:p w:rsidR="000C35E7" w:rsidRPr="001D43F7" w:rsidRDefault="000C35E7" w:rsidP="004A14BE">
      <w:pPr>
        <w:pStyle w:val="a2"/>
        <w:numPr>
          <w:ilvl w:val="1"/>
          <w:numId w:val="47"/>
        </w:numPr>
        <w:ind w:leftChars="0"/>
      </w:pPr>
      <w:r>
        <w:rPr>
          <w:rFonts w:hint="eastAsia"/>
        </w:rPr>
        <w:t>目</w:t>
      </w:r>
      <w:r>
        <w:t>前可</w:t>
      </w:r>
      <w:r>
        <w:rPr>
          <w:rFonts w:hint="eastAsia"/>
        </w:rPr>
        <w:t>上傳格</w:t>
      </w:r>
      <w:r>
        <w:t>式</w:t>
      </w:r>
      <w:r>
        <w:rPr>
          <w:rFonts w:hint="eastAsia"/>
        </w:rPr>
        <w:t>為</w:t>
      </w:r>
    </w:p>
    <w:p w:rsidR="00A85F5F" w:rsidRPr="001D43F7" w:rsidRDefault="00A85F5F" w:rsidP="004A14BE">
      <w:pPr>
        <w:pStyle w:val="a2"/>
        <w:keepNext/>
        <w:numPr>
          <w:ilvl w:val="0"/>
          <w:numId w:val="47"/>
        </w:numPr>
        <w:ind w:leftChars="0"/>
      </w:pPr>
      <w:r w:rsidRPr="001D43F7">
        <w:rPr>
          <w:rFonts w:hint="eastAsia"/>
        </w:rPr>
        <w:t>入口啟動路徑：</w:t>
      </w:r>
    </w:p>
    <w:p w:rsidR="00A85F5F" w:rsidRDefault="00A85F5F" w:rsidP="004A14BE">
      <w:pPr>
        <w:pStyle w:val="a2"/>
        <w:keepNext/>
        <w:numPr>
          <w:ilvl w:val="1"/>
          <w:numId w:val="47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sym w:font="Wingdings" w:char="F0E0"/>
      </w:r>
    </w:p>
    <w:p w:rsidR="00A85F5F" w:rsidRPr="001D43F7" w:rsidRDefault="00A85F5F" w:rsidP="004A14BE">
      <w:pPr>
        <w:pStyle w:val="a2"/>
        <w:keepNext/>
        <w:numPr>
          <w:ilvl w:val="1"/>
          <w:numId w:val="47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 w:rsidR="00BB7EB0">
        <w:rPr>
          <w:rFonts w:hint="eastAsia"/>
        </w:rPr>
        <w:t>跨系</w:t>
      </w:r>
      <w:r w:rsidR="00BB7EB0">
        <w:t>統資料</w:t>
      </w:r>
      <w:r w:rsidR="00BB7EB0">
        <w:rPr>
          <w:rFonts w:hint="eastAsia"/>
        </w:rPr>
        <w:t>上傳</w:t>
      </w:r>
      <w:r>
        <w:sym w:font="Wingdings" w:char="F0E0"/>
      </w:r>
      <w:r w:rsidR="00BB7EB0" w:rsidRPr="00BB7EB0">
        <w:rPr>
          <w:rFonts w:hint="eastAsia"/>
        </w:rPr>
        <w:t>資料</w:t>
      </w:r>
      <w:r w:rsidR="00BB7EB0">
        <w:rPr>
          <w:rFonts w:hint="eastAsia"/>
        </w:rPr>
        <w:t>上傳格</w:t>
      </w:r>
      <w:r w:rsidR="00BB7EB0">
        <w:t>式</w:t>
      </w:r>
      <w:r w:rsidR="00BB7EB0">
        <w:rPr>
          <w:rFonts w:hint="eastAsia"/>
        </w:rPr>
        <w:t>定</w:t>
      </w:r>
      <w:r w:rsidR="00BB7EB0">
        <w:t>義</w:t>
      </w:r>
    </w:p>
    <w:p w:rsidR="00A85F5F" w:rsidRDefault="00A85F5F" w:rsidP="004A14BE">
      <w:pPr>
        <w:pStyle w:val="a2"/>
        <w:keepNext/>
        <w:numPr>
          <w:ilvl w:val="0"/>
          <w:numId w:val="47"/>
        </w:numPr>
        <w:ind w:leftChars="0"/>
      </w:pPr>
      <w:r w:rsidRPr="001D43F7">
        <w:rPr>
          <w:rFonts w:hint="eastAsia"/>
        </w:rPr>
        <w:t>操作畫面示意圖如下：</w:t>
      </w:r>
    </w:p>
    <w:p w:rsidR="00A85F5F" w:rsidRPr="008473FC" w:rsidRDefault="00A85F5F" w:rsidP="00A85F5F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</w:p>
    <w:p w:rsidR="00A85F5F" w:rsidRPr="001D43F7" w:rsidRDefault="00A85F5F" w:rsidP="00A85F5F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A85F5F" w:rsidRPr="001D43F7" w:rsidRDefault="00A85F5F" w:rsidP="004A14BE">
      <w:pPr>
        <w:pStyle w:val="a2"/>
        <w:keepNext/>
        <w:numPr>
          <w:ilvl w:val="0"/>
          <w:numId w:val="47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A85F5F" w:rsidRPr="001D43F7" w:rsidTr="000F3FAC">
        <w:trPr>
          <w:cantSplit/>
          <w:tblHeader/>
        </w:trPr>
        <w:tc>
          <w:tcPr>
            <w:tcW w:w="675" w:type="dxa"/>
            <w:shd w:val="clear" w:color="auto" w:fill="92D050"/>
          </w:tcPr>
          <w:p w:rsidR="00A85F5F" w:rsidRPr="001D43F7" w:rsidRDefault="00A85F5F" w:rsidP="000F3FAC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A85F5F" w:rsidRPr="001D43F7" w:rsidRDefault="00A85F5F" w:rsidP="000F3FAC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A85F5F" w:rsidRPr="001D43F7" w:rsidRDefault="00A85F5F" w:rsidP="000F3FAC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A85F5F" w:rsidRPr="001D43F7" w:rsidRDefault="00A85F5F" w:rsidP="000F3FAC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A85F5F" w:rsidRPr="001D43F7" w:rsidTr="000F3FAC">
        <w:trPr>
          <w:cantSplit/>
        </w:trPr>
        <w:tc>
          <w:tcPr>
            <w:tcW w:w="675" w:type="dxa"/>
          </w:tcPr>
          <w:p w:rsidR="00A85F5F" w:rsidRPr="001D43F7" w:rsidRDefault="00A85F5F" w:rsidP="004A14BE">
            <w:pPr>
              <w:pStyle w:val="a2"/>
              <w:numPr>
                <w:ilvl w:val="0"/>
                <w:numId w:val="48"/>
              </w:numPr>
              <w:ind w:leftChars="0"/>
            </w:pPr>
          </w:p>
        </w:tc>
        <w:tc>
          <w:tcPr>
            <w:tcW w:w="2268" w:type="dxa"/>
          </w:tcPr>
          <w:p w:rsidR="00A85F5F" w:rsidRDefault="00A85F5F" w:rsidP="000F3FAC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A85F5F" w:rsidRPr="001D43F7" w:rsidRDefault="00A85F5F" w:rsidP="000F3FAC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A85F5F" w:rsidRPr="001D43F7" w:rsidRDefault="00A85F5F" w:rsidP="000F3FAC">
            <w:pPr>
              <w:pStyle w:val="a2"/>
              <w:ind w:leftChars="0" w:left="0"/>
            </w:pPr>
          </w:p>
        </w:tc>
      </w:tr>
      <w:tr w:rsidR="00A85F5F" w:rsidRPr="001D43F7" w:rsidTr="000F3FAC">
        <w:trPr>
          <w:cantSplit/>
        </w:trPr>
        <w:tc>
          <w:tcPr>
            <w:tcW w:w="675" w:type="dxa"/>
          </w:tcPr>
          <w:p w:rsidR="00A85F5F" w:rsidRPr="001D43F7" w:rsidRDefault="00A85F5F" w:rsidP="004A14BE">
            <w:pPr>
              <w:pStyle w:val="a2"/>
              <w:numPr>
                <w:ilvl w:val="0"/>
                <w:numId w:val="48"/>
              </w:numPr>
              <w:ind w:leftChars="0"/>
            </w:pPr>
          </w:p>
        </w:tc>
        <w:tc>
          <w:tcPr>
            <w:tcW w:w="2268" w:type="dxa"/>
          </w:tcPr>
          <w:p w:rsidR="00A85F5F" w:rsidRPr="001D43F7" w:rsidRDefault="00A85F5F" w:rsidP="000F3FAC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A85F5F" w:rsidRPr="001D43F7" w:rsidRDefault="00A85F5F" w:rsidP="000F3FAC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A85F5F" w:rsidRPr="001D43F7" w:rsidRDefault="00A85F5F" w:rsidP="000F3FAC">
            <w:pPr>
              <w:pStyle w:val="a2"/>
              <w:ind w:leftChars="0" w:left="0"/>
            </w:pPr>
          </w:p>
        </w:tc>
      </w:tr>
      <w:tr w:rsidR="00A85F5F" w:rsidRPr="001D43F7" w:rsidTr="000F3FAC">
        <w:trPr>
          <w:cantSplit/>
        </w:trPr>
        <w:tc>
          <w:tcPr>
            <w:tcW w:w="675" w:type="dxa"/>
          </w:tcPr>
          <w:p w:rsidR="00A85F5F" w:rsidRPr="001D43F7" w:rsidRDefault="00A85F5F" w:rsidP="004A14BE">
            <w:pPr>
              <w:pStyle w:val="a2"/>
              <w:numPr>
                <w:ilvl w:val="0"/>
                <w:numId w:val="48"/>
              </w:numPr>
              <w:ind w:leftChars="0"/>
            </w:pPr>
          </w:p>
        </w:tc>
        <w:tc>
          <w:tcPr>
            <w:tcW w:w="2268" w:type="dxa"/>
          </w:tcPr>
          <w:p w:rsidR="00A85F5F" w:rsidRPr="001D43F7" w:rsidRDefault="00A85F5F" w:rsidP="000F3FAC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A85F5F" w:rsidRPr="001D43F7" w:rsidRDefault="00A85F5F" w:rsidP="000F3FAC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A85F5F" w:rsidRPr="001D43F7" w:rsidRDefault="00A85F5F" w:rsidP="000F3FAC">
            <w:pPr>
              <w:pStyle w:val="a2"/>
              <w:ind w:leftChars="0" w:left="0"/>
            </w:pPr>
          </w:p>
        </w:tc>
      </w:tr>
      <w:tr w:rsidR="00A85F5F" w:rsidRPr="001D43F7" w:rsidTr="000F3FAC">
        <w:trPr>
          <w:cantSplit/>
        </w:trPr>
        <w:tc>
          <w:tcPr>
            <w:tcW w:w="675" w:type="dxa"/>
          </w:tcPr>
          <w:p w:rsidR="00A85F5F" w:rsidRPr="001D43F7" w:rsidRDefault="00A85F5F" w:rsidP="004A14BE">
            <w:pPr>
              <w:pStyle w:val="a2"/>
              <w:numPr>
                <w:ilvl w:val="0"/>
                <w:numId w:val="48"/>
              </w:numPr>
              <w:ind w:leftChars="0"/>
            </w:pPr>
          </w:p>
        </w:tc>
        <w:tc>
          <w:tcPr>
            <w:tcW w:w="2268" w:type="dxa"/>
          </w:tcPr>
          <w:p w:rsidR="00A85F5F" w:rsidRPr="001D43F7" w:rsidRDefault="00A85F5F" w:rsidP="000F3FAC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A85F5F" w:rsidRPr="001D43F7" w:rsidRDefault="00A85F5F" w:rsidP="000F3FAC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A85F5F" w:rsidRPr="001D43F7" w:rsidRDefault="00A85F5F" w:rsidP="000F3FAC">
            <w:pPr>
              <w:pStyle w:val="a2"/>
              <w:ind w:leftChars="0" w:left="0"/>
            </w:pPr>
          </w:p>
        </w:tc>
      </w:tr>
    </w:tbl>
    <w:p w:rsidR="00A85F5F" w:rsidRPr="001D43F7" w:rsidRDefault="00A85F5F" w:rsidP="004A14BE">
      <w:pPr>
        <w:pStyle w:val="a2"/>
        <w:numPr>
          <w:ilvl w:val="0"/>
          <w:numId w:val="47"/>
        </w:numPr>
        <w:ind w:leftChars="0"/>
      </w:pPr>
      <w:r w:rsidRPr="001D43F7">
        <w:rPr>
          <w:rFonts w:hint="eastAsia"/>
        </w:rPr>
        <w:t>其他說明：</w:t>
      </w:r>
    </w:p>
    <w:p w:rsidR="00A85F5F" w:rsidRPr="001D43F7" w:rsidRDefault="00A85F5F" w:rsidP="004A14BE">
      <w:pPr>
        <w:pStyle w:val="a2"/>
        <w:numPr>
          <w:ilvl w:val="1"/>
          <w:numId w:val="47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F55E03" w:rsidRPr="00A85F5F" w:rsidRDefault="00F55E03" w:rsidP="00F55E03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503107" w:rsidRDefault="00503107">
      <w:pPr>
        <w:widowControl/>
        <w:ind w:leftChars="0" w:left="0"/>
        <w:rPr>
          <w:b/>
          <w:bCs/>
          <w:kern w:val="52"/>
          <w:sz w:val="28"/>
          <w:szCs w:val="28"/>
        </w:rPr>
      </w:pPr>
      <w:r>
        <w:br w:type="page"/>
      </w:r>
    </w:p>
    <w:p w:rsidR="00F55E03" w:rsidRDefault="008247D0" w:rsidP="00F55E03">
      <w:pPr>
        <w:pStyle w:val="4"/>
      </w:pPr>
      <w:r>
        <w:rPr>
          <w:rFonts w:hint="eastAsia"/>
        </w:rPr>
        <w:lastRenderedPageBreak/>
        <w:t>檔</w:t>
      </w:r>
      <w:r>
        <w:t>案</w:t>
      </w:r>
      <w:r w:rsidR="00BB7EB0" w:rsidRPr="002C5AA1">
        <w:rPr>
          <w:rFonts w:hint="eastAsia"/>
        </w:rPr>
        <w:t>資料</w:t>
      </w:r>
      <w:r w:rsidR="00BB7EB0">
        <w:rPr>
          <w:rFonts w:hint="eastAsia"/>
        </w:rPr>
        <w:t>上傳</w:t>
      </w:r>
    </w:p>
    <w:p w:rsidR="00F55E03" w:rsidRPr="001D43F7" w:rsidRDefault="00F55E03" w:rsidP="004A14BE">
      <w:pPr>
        <w:pStyle w:val="a2"/>
        <w:numPr>
          <w:ilvl w:val="0"/>
          <w:numId w:val="38"/>
        </w:numPr>
        <w:ind w:leftChars="0"/>
      </w:pPr>
      <w:r w:rsidRPr="001D43F7">
        <w:rPr>
          <w:rFonts w:hint="eastAsia"/>
        </w:rPr>
        <w:t>功能說明：</w:t>
      </w:r>
    </w:p>
    <w:p w:rsidR="00F55E03" w:rsidRPr="001D43F7" w:rsidRDefault="00140E3A" w:rsidP="004A14BE">
      <w:pPr>
        <w:pStyle w:val="a2"/>
        <w:numPr>
          <w:ilvl w:val="1"/>
          <w:numId w:val="38"/>
        </w:numPr>
        <w:ind w:leftChars="0"/>
      </w:pPr>
      <w:r>
        <w:rPr>
          <w:rFonts w:hint="eastAsia"/>
        </w:rPr>
        <w:t>檔</w:t>
      </w:r>
      <w:r>
        <w:t>案</w:t>
      </w:r>
      <w:r w:rsidRPr="002C5AA1">
        <w:rPr>
          <w:rFonts w:hint="eastAsia"/>
        </w:rPr>
        <w:t>資料</w:t>
      </w:r>
      <w:r>
        <w:rPr>
          <w:rFonts w:hint="eastAsia"/>
        </w:rPr>
        <w:t>上傳</w:t>
      </w:r>
      <w:r w:rsidR="00D37578">
        <w:rPr>
          <w:rFonts w:hint="eastAsia"/>
        </w:rPr>
        <w:t>。</w:t>
      </w:r>
      <w:r w:rsidR="00D37578">
        <w:t>以目前</w:t>
      </w:r>
      <w:r w:rsidR="00D37578">
        <w:rPr>
          <w:rFonts w:hint="eastAsia"/>
        </w:rPr>
        <w:t>各</w:t>
      </w:r>
      <w:r w:rsidR="00D37578">
        <w:t>系統上傳檔案</w:t>
      </w:r>
      <w:r w:rsidR="00D37578">
        <w:rPr>
          <w:rFonts w:hint="eastAsia"/>
        </w:rPr>
        <w:t>。</w:t>
      </w:r>
      <w:bookmarkStart w:id="265" w:name="_GoBack"/>
      <w:bookmarkEnd w:id="265"/>
    </w:p>
    <w:p w:rsidR="00F55E03" w:rsidRPr="001D43F7" w:rsidRDefault="00F55E03" w:rsidP="004A14BE">
      <w:pPr>
        <w:pStyle w:val="a2"/>
        <w:keepNext/>
        <w:numPr>
          <w:ilvl w:val="0"/>
          <w:numId w:val="38"/>
        </w:numPr>
        <w:ind w:leftChars="0"/>
      </w:pPr>
      <w:r w:rsidRPr="001D43F7">
        <w:rPr>
          <w:rFonts w:hint="eastAsia"/>
        </w:rPr>
        <w:t>入口啟動路徑：</w:t>
      </w:r>
    </w:p>
    <w:p w:rsidR="00C22023" w:rsidRDefault="00C22023" w:rsidP="004A14BE">
      <w:pPr>
        <w:pStyle w:val="a2"/>
        <w:keepNext/>
        <w:numPr>
          <w:ilvl w:val="1"/>
          <w:numId w:val="38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sym w:font="Wingdings" w:char="F0E0"/>
      </w:r>
    </w:p>
    <w:p w:rsidR="00C22023" w:rsidRPr="001D43F7" w:rsidRDefault="001D284F" w:rsidP="004A14BE">
      <w:pPr>
        <w:pStyle w:val="a2"/>
        <w:numPr>
          <w:ilvl w:val="1"/>
          <w:numId w:val="38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>
        <w:rPr>
          <w:rFonts w:hint="eastAsia"/>
        </w:rPr>
        <w:t>跨系</w:t>
      </w:r>
      <w:r>
        <w:t>統資料</w:t>
      </w:r>
      <w:r>
        <w:rPr>
          <w:rFonts w:hint="eastAsia"/>
        </w:rPr>
        <w:t>上傳</w:t>
      </w:r>
      <w:r>
        <w:sym w:font="Wingdings" w:char="F0E0"/>
      </w:r>
      <w:r>
        <w:rPr>
          <w:rFonts w:hint="eastAsia"/>
        </w:rPr>
        <w:t>檔</w:t>
      </w:r>
      <w:r>
        <w:t>案</w:t>
      </w:r>
      <w:r w:rsidRPr="001D284F">
        <w:rPr>
          <w:rFonts w:hint="eastAsia"/>
        </w:rPr>
        <w:t>資料</w:t>
      </w:r>
      <w:r>
        <w:rPr>
          <w:rFonts w:hint="eastAsia"/>
        </w:rPr>
        <w:t>上傳</w:t>
      </w:r>
    </w:p>
    <w:p w:rsidR="00F55E03" w:rsidRDefault="00F55E03" w:rsidP="004A14BE">
      <w:pPr>
        <w:pStyle w:val="a2"/>
        <w:keepNext/>
        <w:numPr>
          <w:ilvl w:val="0"/>
          <w:numId w:val="38"/>
        </w:numPr>
        <w:ind w:leftChars="0"/>
      </w:pPr>
      <w:r w:rsidRPr="001D43F7">
        <w:rPr>
          <w:rFonts w:hint="eastAsia"/>
        </w:rPr>
        <w:t>操作畫面示意圖如下：</w:t>
      </w:r>
    </w:p>
    <w:p w:rsidR="00F55E03" w:rsidRPr="008473FC" w:rsidRDefault="00F55E03" w:rsidP="00F55E03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</w:p>
    <w:p w:rsidR="00F55E03" w:rsidRPr="001D43F7" w:rsidRDefault="00F55E03" w:rsidP="00F55E03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F55E03" w:rsidRPr="001D43F7" w:rsidRDefault="00F55E03" w:rsidP="004A14BE">
      <w:pPr>
        <w:pStyle w:val="a2"/>
        <w:keepNext/>
        <w:numPr>
          <w:ilvl w:val="0"/>
          <w:numId w:val="38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F55E03" w:rsidRPr="001D43F7" w:rsidTr="00856D70">
        <w:trPr>
          <w:cantSplit/>
          <w:tblHeader/>
        </w:trPr>
        <w:tc>
          <w:tcPr>
            <w:tcW w:w="675" w:type="dxa"/>
            <w:shd w:val="clear" w:color="auto" w:fill="92D050"/>
          </w:tcPr>
          <w:p w:rsidR="00F55E03" w:rsidRPr="001D43F7" w:rsidRDefault="00F55E03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F55E03" w:rsidRPr="001D43F7" w:rsidRDefault="00F55E03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F55E03" w:rsidRPr="001D43F7" w:rsidRDefault="00F55E03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F55E03" w:rsidRPr="001D43F7" w:rsidRDefault="00F55E03" w:rsidP="00856D70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F55E03" w:rsidRPr="001D43F7" w:rsidTr="00856D70">
        <w:trPr>
          <w:cantSplit/>
        </w:trPr>
        <w:tc>
          <w:tcPr>
            <w:tcW w:w="675" w:type="dxa"/>
          </w:tcPr>
          <w:p w:rsidR="00F55E03" w:rsidRPr="001D43F7" w:rsidRDefault="00F55E03" w:rsidP="004A14BE">
            <w:pPr>
              <w:pStyle w:val="a2"/>
              <w:numPr>
                <w:ilvl w:val="0"/>
                <w:numId w:val="39"/>
              </w:numPr>
              <w:ind w:leftChars="0"/>
            </w:pPr>
          </w:p>
        </w:tc>
        <w:tc>
          <w:tcPr>
            <w:tcW w:w="2268" w:type="dxa"/>
          </w:tcPr>
          <w:p w:rsidR="00F55E03" w:rsidRDefault="00C22023" w:rsidP="00856D70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</w:tr>
      <w:tr w:rsidR="00F55E03" w:rsidRPr="001D43F7" w:rsidTr="00856D70">
        <w:trPr>
          <w:cantSplit/>
        </w:trPr>
        <w:tc>
          <w:tcPr>
            <w:tcW w:w="675" w:type="dxa"/>
          </w:tcPr>
          <w:p w:rsidR="00F55E03" w:rsidRPr="001D43F7" w:rsidRDefault="00F55E03" w:rsidP="004A14BE">
            <w:pPr>
              <w:pStyle w:val="a2"/>
              <w:numPr>
                <w:ilvl w:val="0"/>
                <w:numId w:val="39"/>
              </w:numPr>
              <w:ind w:leftChars="0"/>
            </w:pPr>
          </w:p>
        </w:tc>
        <w:tc>
          <w:tcPr>
            <w:tcW w:w="226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</w:tr>
      <w:tr w:rsidR="00F55E03" w:rsidRPr="001D43F7" w:rsidTr="00856D70">
        <w:trPr>
          <w:cantSplit/>
        </w:trPr>
        <w:tc>
          <w:tcPr>
            <w:tcW w:w="675" w:type="dxa"/>
          </w:tcPr>
          <w:p w:rsidR="00F55E03" w:rsidRPr="001D43F7" w:rsidRDefault="00F55E03" w:rsidP="004A14BE">
            <w:pPr>
              <w:pStyle w:val="a2"/>
              <w:numPr>
                <w:ilvl w:val="0"/>
                <w:numId w:val="39"/>
              </w:numPr>
              <w:ind w:leftChars="0"/>
            </w:pPr>
          </w:p>
        </w:tc>
        <w:tc>
          <w:tcPr>
            <w:tcW w:w="226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</w:tr>
      <w:tr w:rsidR="00F55E03" w:rsidRPr="001D43F7" w:rsidTr="00856D70">
        <w:trPr>
          <w:cantSplit/>
        </w:trPr>
        <w:tc>
          <w:tcPr>
            <w:tcW w:w="675" w:type="dxa"/>
          </w:tcPr>
          <w:p w:rsidR="00F55E03" w:rsidRPr="001D43F7" w:rsidRDefault="00F55E03" w:rsidP="004A14BE">
            <w:pPr>
              <w:pStyle w:val="a2"/>
              <w:numPr>
                <w:ilvl w:val="0"/>
                <w:numId w:val="39"/>
              </w:numPr>
              <w:ind w:leftChars="0"/>
            </w:pPr>
          </w:p>
        </w:tc>
        <w:tc>
          <w:tcPr>
            <w:tcW w:w="226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F55E03" w:rsidRPr="001D43F7" w:rsidRDefault="00F55E03" w:rsidP="00856D70">
            <w:pPr>
              <w:pStyle w:val="a2"/>
              <w:ind w:leftChars="0" w:left="0"/>
            </w:pPr>
          </w:p>
        </w:tc>
      </w:tr>
    </w:tbl>
    <w:p w:rsidR="00F55E03" w:rsidRPr="001D43F7" w:rsidRDefault="00F55E03" w:rsidP="004A14BE">
      <w:pPr>
        <w:pStyle w:val="a2"/>
        <w:numPr>
          <w:ilvl w:val="0"/>
          <w:numId w:val="38"/>
        </w:numPr>
        <w:ind w:leftChars="0"/>
      </w:pPr>
      <w:r w:rsidRPr="001D43F7">
        <w:rPr>
          <w:rFonts w:hint="eastAsia"/>
        </w:rPr>
        <w:t>其他說明：</w:t>
      </w:r>
    </w:p>
    <w:p w:rsidR="00307900" w:rsidRPr="001D43F7" w:rsidRDefault="00307900" w:rsidP="004A14BE">
      <w:pPr>
        <w:pStyle w:val="a2"/>
        <w:numPr>
          <w:ilvl w:val="1"/>
          <w:numId w:val="38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22236B" w:rsidRDefault="00A830E7">
      <w:pPr>
        <w:widowControl/>
        <w:ind w:leftChars="0" w:left="0"/>
      </w:pPr>
      <w:r>
        <w:br w:type="page"/>
      </w:r>
    </w:p>
    <w:p w:rsidR="0022236B" w:rsidRDefault="0022236B" w:rsidP="0022236B">
      <w:pPr>
        <w:pStyle w:val="4"/>
      </w:pPr>
      <w:r>
        <w:rPr>
          <w:rFonts w:hint="eastAsia"/>
        </w:rPr>
        <w:lastRenderedPageBreak/>
        <w:t>檔</w:t>
      </w:r>
      <w:r>
        <w:t>案</w:t>
      </w:r>
      <w:r w:rsidRPr="002C5AA1">
        <w:rPr>
          <w:rFonts w:hint="eastAsia"/>
        </w:rPr>
        <w:t>資料</w:t>
      </w:r>
      <w:r>
        <w:rPr>
          <w:rFonts w:hint="eastAsia"/>
        </w:rPr>
        <w:t>上傳</w:t>
      </w:r>
      <w:r>
        <w:rPr>
          <w:rFonts w:hint="eastAsia"/>
        </w:rPr>
        <w:t>記</w:t>
      </w:r>
      <w:r>
        <w:t>錄查詢</w:t>
      </w:r>
    </w:p>
    <w:p w:rsidR="0022236B" w:rsidRPr="001D43F7" w:rsidRDefault="0022236B" w:rsidP="004A14BE">
      <w:pPr>
        <w:pStyle w:val="a2"/>
        <w:numPr>
          <w:ilvl w:val="0"/>
          <w:numId w:val="50"/>
        </w:numPr>
        <w:ind w:leftChars="0"/>
      </w:pPr>
      <w:r w:rsidRPr="001D43F7">
        <w:rPr>
          <w:rFonts w:hint="eastAsia"/>
        </w:rPr>
        <w:t>功能說明：</w:t>
      </w:r>
    </w:p>
    <w:p w:rsidR="0022236B" w:rsidRPr="001D43F7" w:rsidRDefault="0022236B" w:rsidP="004A14BE">
      <w:pPr>
        <w:pStyle w:val="a2"/>
        <w:numPr>
          <w:ilvl w:val="1"/>
          <w:numId w:val="50"/>
        </w:numPr>
        <w:ind w:leftChars="0"/>
      </w:pPr>
      <w:r w:rsidRPr="00F55E03">
        <w:rPr>
          <w:rFonts w:hint="eastAsia"/>
        </w:rPr>
        <w:t>密碼修改</w:t>
      </w:r>
      <w:r w:rsidRPr="001D43F7">
        <w:rPr>
          <w:rFonts w:hint="eastAsia"/>
        </w:rPr>
        <w:t>畫面。</w:t>
      </w:r>
    </w:p>
    <w:p w:rsidR="0022236B" w:rsidRPr="001D43F7" w:rsidRDefault="0022236B" w:rsidP="004A14BE">
      <w:pPr>
        <w:pStyle w:val="a2"/>
        <w:keepNext/>
        <w:numPr>
          <w:ilvl w:val="0"/>
          <w:numId w:val="50"/>
        </w:numPr>
        <w:ind w:leftChars="0"/>
      </w:pPr>
      <w:r w:rsidRPr="001D43F7">
        <w:rPr>
          <w:rFonts w:hint="eastAsia"/>
        </w:rPr>
        <w:t>入口啟動路徑：</w:t>
      </w:r>
    </w:p>
    <w:p w:rsidR="0022236B" w:rsidRDefault="0022236B" w:rsidP="004A14BE">
      <w:pPr>
        <w:pStyle w:val="a2"/>
        <w:keepNext/>
        <w:numPr>
          <w:ilvl w:val="1"/>
          <w:numId w:val="50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sym w:font="Wingdings" w:char="F0E0"/>
      </w:r>
    </w:p>
    <w:p w:rsidR="0022236B" w:rsidRPr="001D43F7" w:rsidRDefault="0022236B" w:rsidP="004A14BE">
      <w:pPr>
        <w:pStyle w:val="a2"/>
        <w:numPr>
          <w:ilvl w:val="1"/>
          <w:numId w:val="50"/>
        </w:numPr>
        <w:ind w:leftChars="0"/>
      </w:pPr>
      <w:r>
        <w:rPr>
          <w:rFonts w:hint="eastAsia"/>
        </w:rPr>
        <w:t>系</w:t>
      </w:r>
      <w:r>
        <w:t>統</w:t>
      </w:r>
      <w:r>
        <w:rPr>
          <w:rFonts w:hint="eastAsia"/>
        </w:rPr>
        <w:t>管理</w:t>
      </w:r>
      <w:r>
        <w:t>設定</w:t>
      </w:r>
      <w:r>
        <w:sym w:font="Wingdings" w:char="F0E0"/>
      </w:r>
      <w:r>
        <w:rPr>
          <w:rFonts w:hint="eastAsia"/>
        </w:rPr>
        <w:t>跨系</w:t>
      </w:r>
      <w:r>
        <w:t>統資料</w:t>
      </w:r>
      <w:r>
        <w:rPr>
          <w:rFonts w:hint="eastAsia"/>
        </w:rPr>
        <w:t>上傳</w:t>
      </w:r>
      <w:r>
        <w:sym w:font="Wingdings" w:char="F0E0"/>
      </w:r>
      <w:r>
        <w:rPr>
          <w:rFonts w:hint="eastAsia"/>
        </w:rPr>
        <w:t>檔</w:t>
      </w:r>
      <w:r>
        <w:t>案</w:t>
      </w:r>
      <w:r w:rsidRPr="001D284F">
        <w:rPr>
          <w:rFonts w:hint="eastAsia"/>
        </w:rPr>
        <w:t>資料</w:t>
      </w:r>
      <w:r>
        <w:rPr>
          <w:rFonts w:hint="eastAsia"/>
        </w:rPr>
        <w:t>上傳</w:t>
      </w:r>
      <w:r>
        <w:rPr>
          <w:rFonts w:hint="eastAsia"/>
        </w:rPr>
        <w:t>記</w:t>
      </w:r>
      <w:r>
        <w:t>錄查詢</w:t>
      </w:r>
    </w:p>
    <w:p w:rsidR="0022236B" w:rsidRDefault="0022236B" w:rsidP="004A14BE">
      <w:pPr>
        <w:pStyle w:val="a2"/>
        <w:keepNext/>
        <w:numPr>
          <w:ilvl w:val="0"/>
          <w:numId w:val="50"/>
        </w:numPr>
        <w:ind w:leftChars="0"/>
      </w:pPr>
      <w:r w:rsidRPr="001D43F7">
        <w:rPr>
          <w:rFonts w:hint="eastAsia"/>
        </w:rPr>
        <w:t>操作畫面示意圖如下：</w:t>
      </w:r>
    </w:p>
    <w:p w:rsidR="0022236B" w:rsidRPr="008473FC" w:rsidRDefault="0022236B" w:rsidP="0022236B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</w:p>
    <w:p w:rsidR="0022236B" w:rsidRPr="001D43F7" w:rsidRDefault="0022236B" w:rsidP="0022236B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22236B" w:rsidRPr="001D43F7" w:rsidRDefault="0022236B" w:rsidP="004A14BE">
      <w:pPr>
        <w:pStyle w:val="a2"/>
        <w:keepNext/>
        <w:numPr>
          <w:ilvl w:val="0"/>
          <w:numId w:val="50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22236B" w:rsidRPr="001D43F7" w:rsidTr="009A5FA9">
        <w:trPr>
          <w:cantSplit/>
          <w:tblHeader/>
        </w:trPr>
        <w:tc>
          <w:tcPr>
            <w:tcW w:w="675" w:type="dxa"/>
            <w:shd w:val="clear" w:color="auto" w:fill="92D050"/>
          </w:tcPr>
          <w:p w:rsidR="0022236B" w:rsidRPr="001D43F7" w:rsidRDefault="0022236B" w:rsidP="009A5FA9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22236B" w:rsidRPr="001D43F7" w:rsidRDefault="0022236B" w:rsidP="009A5FA9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22236B" w:rsidRPr="001D43F7" w:rsidRDefault="0022236B" w:rsidP="009A5FA9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22236B" w:rsidRPr="001D43F7" w:rsidRDefault="0022236B" w:rsidP="009A5FA9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22236B" w:rsidRPr="001D43F7" w:rsidTr="009A5FA9">
        <w:trPr>
          <w:cantSplit/>
        </w:trPr>
        <w:tc>
          <w:tcPr>
            <w:tcW w:w="675" w:type="dxa"/>
          </w:tcPr>
          <w:p w:rsidR="0022236B" w:rsidRPr="001D43F7" w:rsidRDefault="0022236B" w:rsidP="004A14BE">
            <w:pPr>
              <w:pStyle w:val="a2"/>
              <w:numPr>
                <w:ilvl w:val="0"/>
                <w:numId w:val="51"/>
              </w:numPr>
              <w:ind w:leftChars="0"/>
            </w:pPr>
          </w:p>
        </w:tc>
        <w:tc>
          <w:tcPr>
            <w:tcW w:w="2268" w:type="dxa"/>
          </w:tcPr>
          <w:p w:rsidR="0022236B" w:rsidRDefault="0022236B" w:rsidP="009A5FA9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22236B" w:rsidRPr="001D43F7" w:rsidRDefault="0022236B" w:rsidP="009A5FA9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22236B" w:rsidRPr="001D43F7" w:rsidRDefault="0022236B" w:rsidP="009A5FA9">
            <w:pPr>
              <w:pStyle w:val="a2"/>
              <w:ind w:leftChars="0" w:left="0"/>
            </w:pPr>
          </w:p>
        </w:tc>
      </w:tr>
      <w:tr w:rsidR="0022236B" w:rsidRPr="001D43F7" w:rsidTr="009A5FA9">
        <w:trPr>
          <w:cantSplit/>
        </w:trPr>
        <w:tc>
          <w:tcPr>
            <w:tcW w:w="675" w:type="dxa"/>
          </w:tcPr>
          <w:p w:rsidR="0022236B" w:rsidRPr="001D43F7" w:rsidRDefault="0022236B" w:rsidP="004A14BE">
            <w:pPr>
              <w:pStyle w:val="a2"/>
              <w:numPr>
                <w:ilvl w:val="0"/>
                <w:numId w:val="51"/>
              </w:numPr>
              <w:ind w:leftChars="0"/>
            </w:pPr>
          </w:p>
        </w:tc>
        <w:tc>
          <w:tcPr>
            <w:tcW w:w="2268" w:type="dxa"/>
          </w:tcPr>
          <w:p w:rsidR="0022236B" w:rsidRPr="001D43F7" w:rsidRDefault="0022236B" w:rsidP="009A5FA9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22236B" w:rsidRPr="001D43F7" w:rsidRDefault="0022236B" w:rsidP="009A5FA9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22236B" w:rsidRPr="001D43F7" w:rsidRDefault="0022236B" w:rsidP="009A5FA9">
            <w:pPr>
              <w:pStyle w:val="a2"/>
              <w:ind w:leftChars="0" w:left="0"/>
            </w:pPr>
          </w:p>
        </w:tc>
      </w:tr>
      <w:tr w:rsidR="0022236B" w:rsidRPr="001D43F7" w:rsidTr="009A5FA9">
        <w:trPr>
          <w:cantSplit/>
        </w:trPr>
        <w:tc>
          <w:tcPr>
            <w:tcW w:w="675" w:type="dxa"/>
          </w:tcPr>
          <w:p w:rsidR="0022236B" w:rsidRPr="001D43F7" w:rsidRDefault="0022236B" w:rsidP="004A14BE">
            <w:pPr>
              <w:pStyle w:val="a2"/>
              <w:numPr>
                <w:ilvl w:val="0"/>
                <w:numId w:val="51"/>
              </w:numPr>
              <w:ind w:leftChars="0"/>
            </w:pPr>
          </w:p>
        </w:tc>
        <w:tc>
          <w:tcPr>
            <w:tcW w:w="2268" w:type="dxa"/>
          </w:tcPr>
          <w:p w:rsidR="0022236B" w:rsidRPr="001D43F7" w:rsidRDefault="0022236B" w:rsidP="009A5FA9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22236B" w:rsidRPr="001D43F7" w:rsidRDefault="0022236B" w:rsidP="009A5FA9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22236B" w:rsidRPr="001D43F7" w:rsidRDefault="0022236B" w:rsidP="009A5FA9">
            <w:pPr>
              <w:pStyle w:val="a2"/>
              <w:ind w:leftChars="0" w:left="0"/>
            </w:pPr>
          </w:p>
        </w:tc>
      </w:tr>
      <w:tr w:rsidR="0022236B" w:rsidRPr="001D43F7" w:rsidTr="009A5FA9">
        <w:trPr>
          <w:cantSplit/>
        </w:trPr>
        <w:tc>
          <w:tcPr>
            <w:tcW w:w="675" w:type="dxa"/>
          </w:tcPr>
          <w:p w:rsidR="0022236B" w:rsidRPr="001D43F7" w:rsidRDefault="0022236B" w:rsidP="004A14BE">
            <w:pPr>
              <w:pStyle w:val="a2"/>
              <w:numPr>
                <w:ilvl w:val="0"/>
                <w:numId w:val="51"/>
              </w:numPr>
              <w:ind w:leftChars="0"/>
            </w:pPr>
          </w:p>
        </w:tc>
        <w:tc>
          <w:tcPr>
            <w:tcW w:w="2268" w:type="dxa"/>
          </w:tcPr>
          <w:p w:rsidR="0022236B" w:rsidRPr="001D43F7" w:rsidRDefault="0022236B" w:rsidP="009A5FA9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22236B" w:rsidRPr="001D43F7" w:rsidRDefault="0022236B" w:rsidP="009A5FA9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22236B" w:rsidRPr="001D43F7" w:rsidRDefault="0022236B" w:rsidP="009A5FA9">
            <w:pPr>
              <w:pStyle w:val="a2"/>
              <w:ind w:leftChars="0" w:left="0"/>
            </w:pPr>
          </w:p>
        </w:tc>
      </w:tr>
    </w:tbl>
    <w:p w:rsidR="0022236B" w:rsidRPr="001D43F7" w:rsidRDefault="0022236B" w:rsidP="004A14BE">
      <w:pPr>
        <w:pStyle w:val="a2"/>
        <w:numPr>
          <w:ilvl w:val="0"/>
          <w:numId w:val="50"/>
        </w:numPr>
        <w:ind w:leftChars="0"/>
      </w:pPr>
      <w:r w:rsidRPr="001D43F7">
        <w:rPr>
          <w:rFonts w:hint="eastAsia"/>
        </w:rPr>
        <w:t>其他說明：</w:t>
      </w:r>
    </w:p>
    <w:p w:rsidR="0022236B" w:rsidRPr="001D43F7" w:rsidRDefault="0022236B" w:rsidP="004A14BE">
      <w:pPr>
        <w:pStyle w:val="a2"/>
        <w:numPr>
          <w:ilvl w:val="1"/>
          <w:numId w:val="50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A830E7" w:rsidRPr="0022236B" w:rsidRDefault="00A830E7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p w:rsidR="0022236B" w:rsidRDefault="0022236B">
      <w:pPr>
        <w:widowControl/>
        <w:ind w:leftChars="0" w:left="0"/>
        <w:rPr>
          <w:b/>
          <w:bCs/>
          <w:kern w:val="52"/>
          <w:sz w:val="28"/>
          <w:szCs w:val="28"/>
        </w:rPr>
      </w:pPr>
      <w:bookmarkStart w:id="266" w:name="_Toc494475844"/>
      <w:r>
        <w:br w:type="page"/>
      </w:r>
    </w:p>
    <w:p w:rsidR="00A830E7" w:rsidRPr="001D43F7" w:rsidRDefault="005F67CD" w:rsidP="00A830E7">
      <w:pPr>
        <w:pStyle w:val="2"/>
      </w:pPr>
      <w:r>
        <w:rPr>
          <w:rFonts w:hint="eastAsia"/>
        </w:rPr>
        <w:lastRenderedPageBreak/>
        <w:t>跨</w:t>
      </w:r>
      <w:r w:rsidR="00A830E7">
        <w:rPr>
          <w:rFonts w:hint="eastAsia"/>
        </w:rPr>
        <w:t>系</w:t>
      </w:r>
      <w:r w:rsidR="00A830E7">
        <w:t>統</w:t>
      </w:r>
      <w:r>
        <w:t>資料</w:t>
      </w:r>
      <w:r w:rsidR="00A85F5F">
        <w:rPr>
          <w:rFonts w:hint="eastAsia"/>
        </w:rPr>
        <w:t>索引</w:t>
      </w:r>
      <w:bookmarkEnd w:id="266"/>
    </w:p>
    <w:p w:rsidR="005F67CD" w:rsidRPr="001D43F7" w:rsidRDefault="005F67CD" w:rsidP="004A14BE">
      <w:pPr>
        <w:pStyle w:val="a2"/>
        <w:numPr>
          <w:ilvl w:val="0"/>
          <w:numId w:val="45"/>
        </w:numPr>
        <w:ind w:leftChars="0"/>
      </w:pPr>
      <w:r w:rsidRPr="001D43F7">
        <w:rPr>
          <w:rFonts w:hint="eastAsia"/>
        </w:rPr>
        <w:t>功能說明：</w:t>
      </w:r>
    </w:p>
    <w:p w:rsidR="005F67CD" w:rsidRPr="001D43F7" w:rsidRDefault="0094160C" w:rsidP="004A14BE">
      <w:pPr>
        <w:pStyle w:val="a2"/>
        <w:numPr>
          <w:ilvl w:val="1"/>
          <w:numId w:val="45"/>
        </w:numPr>
        <w:ind w:leftChars="0"/>
      </w:pPr>
      <w:r>
        <w:rPr>
          <w:rFonts w:hint="eastAsia"/>
        </w:rPr>
        <w:t>「</w:t>
      </w:r>
      <w:r w:rsidR="00BB7EB0">
        <w:rPr>
          <w:rFonts w:hint="eastAsia"/>
        </w:rPr>
        <w:t>跨系</w:t>
      </w:r>
      <w:r w:rsidR="00BB7EB0">
        <w:t>統資料</w:t>
      </w:r>
      <w:r w:rsidR="00BB7EB0">
        <w:rPr>
          <w:rFonts w:hint="eastAsia"/>
        </w:rPr>
        <w:t>索引</w:t>
      </w:r>
      <w:r>
        <w:rPr>
          <w:rFonts w:hint="eastAsia"/>
        </w:rPr>
        <w:t>」</w:t>
      </w:r>
    </w:p>
    <w:p w:rsidR="005F67CD" w:rsidRPr="001D43F7" w:rsidRDefault="005F67CD" w:rsidP="004A14BE">
      <w:pPr>
        <w:pStyle w:val="a2"/>
        <w:keepNext/>
        <w:numPr>
          <w:ilvl w:val="0"/>
          <w:numId w:val="45"/>
        </w:numPr>
        <w:ind w:leftChars="0"/>
      </w:pPr>
      <w:r w:rsidRPr="001D43F7">
        <w:rPr>
          <w:rFonts w:hint="eastAsia"/>
        </w:rPr>
        <w:t>入口啟動路徑：</w:t>
      </w:r>
    </w:p>
    <w:p w:rsidR="005F67CD" w:rsidRDefault="005F67CD" w:rsidP="004A14BE">
      <w:pPr>
        <w:pStyle w:val="a2"/>
        <w:keepNext/>
        <w:numPr>
          <w:ilvl w:val="1"/>
          <w:numId w:val="45"/>
        </w:numPr>
        <w:ind w:leftChars="0"/>
      </w:pPr>
      <w:r>
        <w:rPr>
          <w:rFonts w:hint="eastAsia"/>
        </w:rPr>
        <w:t>單</w:t>
      </w:r>
      <w:r>
        <w:t>一入</w:t>
      </w:r>
      <w:r>
        <w:rPr>
          <w:rFonts w:hint="eastAsia"/>
        </w:rPr>
        <w:t>口</w:t>
      </w:r>
      <w:r w:rsidRPr="00C10CAE">
        <w:rPr>
          <w:rFonts w:hint="eastAsia"/>
        </w:rPr>
        <w:t>首</w:t>
      </w:r>
      <w:r w:rsidRPr="00C10CAE">
        <w:t>頁</w:t>
      </w:r>
      <w:r>
        <w:sym w:font="Wingdings" w:char="F0E0"/>
      </w:r>
      <w:r>
        <w:rPr>
          <w:rFonts w:hint="eastAsia"/>
        </w:rPr>
        <w:t>系</w:t>
      </w:r>
      <w:r>
        <w:t>統</w:t>
      </w:r>
      <w:r>
        <w:rPr>
          <w:rFonts w:hint="eastAsia"/>
        </w:rPr>
        <w:t>選</w:t>
      </w:r>
      <w:r>
        <w:t>單</w:t>
      </w:r>
      <w:r w:rsidRPr="001D43F7">
        <w:rPr>
          <w:rFonts w:hint="eastAsia"/>
        </w:rPr>
        <w:t>畫面</w:t>
      </w:r>
      <w:r>
        <w:sym w:font="Wingdings" w:char="F0E0"/>
      </w:r>
    </w:p>
    <w:p w:rsidR="005F67CD" w:rsidRPr="001D43F7" w:rsidRDefault="005F67CD" w:rsidP="004A14BE">
      <w:pPr>
        <w:pStyle w:val="a2"/>
        <w:keepNext/>
        <w:numPr>
          <w:ilvl w:val="1"/>
          <w:numId w:val="45"/>
        </w:numPr>
        <w:ind w:leftChars="0"/>
      </w:pPr>
      <w:r>
        <w:rPr>
          <w:rFonts w:hint="eastAsia"/>
        </w:rPr>
        <w:t>跨系</w:t>
      </w:r>
      <w:r>
        <w:t>統資料</w:t>
      </w:r>
      <w:r>
        <w:rPr>
          <w:rFonts w:hint="eastAsia"/>
        </w:rPr>
        <w:t>查詢</w:t>
      </w:r>
      <w:r>
        <w:sym w:font="Wingdings" w:char="F0E0"/>
      </w:r>
      <w:r w:rsidRPr="001D43F7">
        <w:t xml:space="preserve"> </w:t>
      </w:r>
    </w:p>
    <w:p w:rsidR="005F67CD" w:rsidRDefault="005F67CD" w:rsidP="004A14BE">
      <w:pPr>
        <w:pStyle w:val="a2"/>
        <w:keepNext/>
        <w:numPr>
          <w:ilvl w:val="0"/>
          <w:numId w:val="45"/>
        </w:numPr>
        <w:ind w:leftChars="0"/>
      </w:pPr>
      <w:r w:rsidRPr="001D43F7">
        <w:rPr>
          <w:rFonts w:hint="eastAsia"/>
        </w:rPr>
        <w:t>操作畫面示意圖如下：</w:t>
      </w:r>
    </w:p>
    <w:p w:rsidR="005F67CD" w:rsidRPr="008473FC" w:rsidRDefault="005F67CD" w:rsidP="005F67CD">
      <w:pPr>
        <w:keepNext/>
        <w:ind w:leftChars="0" w:left="454"/>
        <w:rPr>
          <w:sz w:val="144"/>
          <w:szCs w:val="144"/>
        </w:rPr>
      </w:pPr>
      <w:r>
        <w:rPr>
          <w:rFonts w:hint="eastAsia"/>
        </w:rPr>
        <w:t xml:space="preserve"> </w:t>
      </w:r>
    </w:p>
    <w:p w:rsidR="005F67CD" w:rsidRPr="001D43F7" w:rsidRDefault="005F67CD" w:rsidP="005F67CD">
      <w:pPr>
        <w:pStyle w:val="a2"/>
        <w:ind w:leftChars="0" w:left="0"/>
      </w:pPr>
      <w:r>
        <w:rPr>
          <w:noProof/>
        </w:rPr>
        <w:t xml:space="preserve">                                         </w:t>
      </w:r>
    </w:p>
    <w:p w:rsidR="005F67CD" w:rsidRPr="001D43F7" w:rsidRDefault="005F67CD" w:rsidP="004A14BE">
      <w:pPr>
        <w:pStyle w:val="a2"/>
        <w:keepNext/>
        <w:numPr>
          <w:ilvl w:val="0"/>
          <w:numId w:val="45"/>
        </w:numPr>
        <w:ind w:leftChars="0"/>
      </w:pPr>
      <w:r w:rsidRPr="001D43F7">
        <w:rPr>
          <w:rFonts w:hint="eastAsia"/>
        </w:rPr>
        <w:t>畫面欄位說明：</w:t>
      </w:r>
    </w:p>
    <w:tbl>
      <w:tblPr>
        <w:tblStyle w:val="a7"/>
        <w:tblW w:w="935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630"/>
        <w:gridCol w:w="4778"/>
      </w:tblGrid>
      <w:tr w:rsidR="005F67CD" w:rsidRPr="001D43F7" w:rsidTr="000F3FAC">
        <w:trPr>
          <w:cantSplit/>
          <w:tblHeader/>
        </w:trPr>
        <w:tc>
          <w:tcPr>
            <w:tcW w:w="675" w:type="dxa"/>
            <w:shd w:val="clear" w:color="auto" w:fill="92D050"/>
          </w:tcPr>
          <w:p w:rsidR="005F67CD" w:rsidRPr="001D43F7" w:rsidRDefault="005F67CD" w:rsidP="000F3FAC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項次</w:t>
            </w:r>
          </w:p>
        </w:tc>
        <w:tc>
          <w:tcPr>
            <w:tcW w:w="2268" w:type="dxa"/>
            <w:shd w:val="clear" w:color="auto" w:fill="92D050"/>
          </w:tcPr>
          <w:p w:rsidR="005F67CD" w:rsidRPr="001D43F7" w:rsidRDefault="005F67CD" w:rsidP="000F3FAC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項目名稱</w:t>
            </w:r>
          </w:p>
        </w:tc>
        <w:tc>
          <w:tcPr>
            <w:tcW w:w="1630" w:type="dxa"/>
            <w:shd w:val="clear" w:color="auto" w:fill="92D050"/>
          </w:tcPr>
          <w:p w:rsidR="005F67CD" w:rsidRPr="001D43F7" w:rsidRDefault="005F67CD" w:rsidP="000F3FAC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輸入控管</w:t>
            </w:r>
          </w:p>
        </w:tc>
        <w:tc>
          <w:tcPr>
            <w:tcW w:w="4778" w:type="dxa"/>
            <w:shd w:val="clear" w:color="auto" w:fill="92D050"/>
          </w:tcPr>
          <w:p w:rsidR="005F67CD" w:rsidRPr="001D43F7" w:rsidRDefault="005F67CD" w:rsidP="000F3FAC">
            <w:pPr>
              <w:pStyle w:val="a2"/>
              <w:ind w:leftChars="0" w:left="0"/>
            </w:pPr>
            <w:r w:rsidRPr="001D43F7">
              <w:rPr>
                <w:rFonts w:hint="eastAsia"/>
              </w:rPr>
              <w:t>欄位說明</w:t>
            </w:r>
          </w:p>
        </w:tc>
      </w:tr>
      <w:tr w:rsidR="005F67CD" w:rsidRPr="001D43F7" w:rsidTr="000F3FAC">
        <w:trPr>
          <w:cantSplit/>
        </w:trPr>
        <w:tc>
          <w:tcPr>
            <w:tcW w:w="675" w:type="dxa"/>
          </w:tcPr>
          <w:p w:rsidR="005F67CD" w:rsidRPr="001D43F7" w:rsidRDefault="005F67CD" w:rsidP="004A14BE">
            <w:pPr>
              <w:pStyle w:val="a2"/>
              <w:numPr>
                <w:ilvl w:val="0"/>
                <w:numId w:val="46"/>
              </w:numPr>
              <w:ind w:leftChars="0"/>
            </w:pPr>
          </w:p>
        </w:tc>
        <w:tc>
          <w:tcPr>
            <w:tcW w:w="2268" w:type="dxa"/>
          </w:tcPr>
          <w:p w:rsidR="005F67CD" w:rsidRDefault="005F67CD" w:rsidP="000F3FAC">
            <w:pPr>
              <w:pStyle w:val="a2"/>
              <w:ind w:leftChars="0" w:left="0"/>
            </w:pPr>
            <w:r>
              <w:rPr>
                <w:rFonts w:hint="eastAsia"/>
              </w:rPr>
              <w:t>略</w:t>
            </w:r>
          </w:p>
        </w:tc>
        <w:tc>
          <w:tcPr>
            <w:tcW w:w="1630" w:type="dxa"/>
          </w:tcPr>
          <w:p w:rsidR="005F67CD" w:rsidRPr="001D43F7" w:rsidRDefault="005F67CD" w:rsidP="000F3FAC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5F67CD" w:rsidRPr="001D43F7" w:rsidRDefault="005F67CD" w:rsidP="000F3FAC">
            <w:pPr>
              <w:pStyle w:val="a2"/>
              <w:ind w:leftChars="0" w:left="0"/>
            </w:pPr>
          </w:p>
        </w:tc>
      </w:tr>
      <w:tr w:rsidR="005F67CD" w:rsidRPr="001D43F7" w:rsidTr="000F3FAC">
        <w:trPr>
          <w:cantSplit/>
        </w:trPr>
        <w:tc>
          <w:tcPr>
            <w:tcW w:w="675" w:type="dxa"/>
          </w:tcPr>
          <w:p w:rsidR="005F67CD" w:rsidRPr="001D43F7" w:rsidRDefault="005F67CD" w:rsidP="004A14BE">
            <w:pPr>
              <w:pStyle w:val="a2"/>
              <w:numPr>
                <w:ilvl w:val="0"/>
                <w:numId w:val="46"/>
              </w:numPr>
              <w:ind w:leftChars="0"/>
            </w:pPr>
          </w:p>
        </w:tc>
        <w:tc>
          <w:tcPr>
            <w:tcW w:w="2268" w:type="dxa"/>
          </w:tcPr>
          <w:p w:rsidR="005F67CD" w:rsidRPr="001D43F7" w:rsidRDefault="005F67CD" w:rsidP="000F3FAC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5F67CD" w:rsidRPr="001D43F7" w:rsidRDefault="005F67CD" w:rsidP="000F3FAC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5F67CD" w:rsidRPr="001D43F7" w:rsidRDefault="005F67CD" w:rsidP="000F3FAC">
            <w:pPr>
              <w:pStyle w:val="a2"/>
              <w:ind w:leftChars="0" w:left="0"/>
            </w:pPr>
          </w:p>
        </w:tc>
      </w:tr>
      <w:tr w:rsidR="005F67CD" w:rsidRPr="001D43F7" w:rsidTr="000F3FAC">
        <w:trPr>
          <w:cantSplit/>
        </w:trPr>
        <w:tc>
          <w:tcPr>
            <w:tcW w:w="675" w:type="dxa"/>
          </w:tcPr>
          <w:p w:rsidR="005F67CD" w:rsidRPr="001D43F7" w:rsidRDefault="005F67CD" w:rsidP="004A14BE">
            <w:pPr>
              <w:pStyle w:val="a2"/>
              <w:numPr>
                <w:ilvl w:val="0"/>
                <w:numId w:val="46"/>
              </w:numPr>
              <w:ind w:leftChars="0"/>
            </w:pPr>
          </w:p>
        </w:tc>
        <w:tc>
          <w:tcPr>
            <w:tcW w:w="2268" w:type="dxa"/>
          </w:tcPr>
          <w:p w:rsidR="005F67CD" w:rsidRPr="001D43F7" w:rsidRDefault="005F67CD" w:rsidP="000F3FAC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5F67CD" w:rsidRPr="001D43F7" w:rsidRDefault="005F67CD" w:rsidP="000F3FAC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5F67CD" w:rsidRPr="001D43F7" w:rsidRDefault="005F67CD" w:rsidP="000F3FAC">
            <w:pPr>
              <w:pStyle w:val="a2"/>
              <w:ind w:leftChars="0" w:left="0"/>
            </w:pPr>
          </w:p>
        </w:tc>
      </w:tr>
      <w:tr w:rsidR="005F67CD" w:rsidRPr="001D43F7" w:rsidTr="000F3FAC">
        <w:trPr>
          <w:cantSplit/>
        </w:trPr>
        <w:tc>
          <w:tcPr>
            <w:tcW w:w="675" w:type="dxa"/>
          </w:tcPr>
          <w:p w:rsidR="005F67CD" w:rsidRPr="001D43F7" w:rsidRDefault="005F67CD" w:rsidP="004A14BE">
            <w:pPr>
              <w:pStyle w:val="a2"/>
              <w:numPr>
                <w:ilvl w:val="0"/>
                <w:numId w:val="46"/>
              </w:numPr>
              <w:ind w:leftChars="0"/>
            </w:pPr>
          </w:p>
        </w:tc>
        <w:tc>
          <w:tcPr>
            <w:tcW w:w="2268" w:type="dxa"/>
          </w:tcPr>
          <w:p w:rsidR="005F67CD" w:rsidRPr="001D43F7" w:rsidRDefault="005F67CD" w:rsidP="000F3FAC">
            <w:pPr>
              <w:pStyle w:val="a2"/>
              <w:ind w:leftChars="0" w:left="0"/>
            </w:pPr>
          </w:p>
        </w:tc>
        <w:tc>
          <w:tcPr>
            <w:tcW w:w="1630" w:type="dxa"/>
          </w:tcPr>
          <w:p w:rsidR="005F67CD" w:rsidRPr="001D43F7" w:rsidRDefault="005F67CD" w:rsidP="000F3FAC">
            <w:pPr>
              <w:pStyle w:val="a2"/>
              <w:ind w:leftChars="0" w:left="0"/>
            </w:pPr>
          </w:p>
        </w:tc>
        <w:tc>
          <w:tcPr>
            <w:tcW w:w="4778" w:type="dxa"/>
          </w:tcPr>
          <w:p w:rsidR="005F67CD" w:rsidRPr="001D43F7" w:rsidRDefault="005F67CD" w:rsidP="000F3FAC">
            <w:pPr>
              <w:pStyle w:val="a2"/>
              <w:ind w:leftChars="0" w:left="0"/>
            </w:pPr>
          </w:p>
        </w:tc>
      </w:tr>
    </w:tbl>
    <w:p w:rsidR="005F67CD" w:rsidRPr="001D43F7" w:rsidRDefault="005F67CD" w:rsidP="004A14BE">
      <w:pPr>
        <w:pStyle w:val="a2"/>
        <w:numPr>
          <w:ilvl w:val="0"/>
          <w:numId w:val="45"/>
        </w:numPr>
        <w:ind w:leftChars="0"/>
      </w:pPr>
      <w:r w:rsidRPr="001D43F7">
        <w:rPr>
          <w:rFonts w:hint="eastAsia"/>
        </w:rPr>
        <w:t>其他說明：</w:t>
      </w:r>
    </w:p>
    <w:p w:rsidR="005F67CD" w:rsidRPr="001D43F7" w:rsidRDefault="005F67CD" w:rsidP="004A14BE">
      <w:pPr>
        <w:pStyle w:val="a2"/>
        <w:numPr>
          <w:ilvl w:val="1"/>
          <w:numId w:val="45"/>
        </w:numPr>
        <w:ind w:leftChars="0"/>
      </w:pPr>
      <w:r>
        <w:rPr>
          <w:rFonts w:hint="eastAsia"/>
        </w:rPr>
        <w:t>尚於</w:t>
      </w:r>
      <w:r>
        <w:t>討論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</w:t>
      </w:r>
      <w:r>
        <w:t>階段</w:t>
      </w:r>
      <w:r>
        <w:rPr>
          <w:rFonts w:hint="eastAsia"/>
        </w:rPr>
        <w:t>，先提</w:t>
      </w:r>
      <w:r>
        <w:t>出功能選單做為討論依據。</w:t>
      </w:r>
    </w:p>
    <w:p w:rsidR="000F3FAC" w:rsidRDefault="000F3FAC">
      <w:pPr>
        <w:widowControl/>
        <w:ind w:leftChars="0" w:left="0"/>
        <w:rPr>
          <w:b/>
          <w:bCs/>
          <w:kern w:val="52"/>
          <w:sz w:val="28"/>
          <w:szCs w:val="28"/>
        </w:rPr>
      </w:pPr>
      <w:r>
        <w:rPr>
          <w:b/>
          <w:bCs/>
          <w:kern w:val="52"/>
          <w:sz w:val="28"/>
          <w:szCs w:val="28"/>
        </w:rPr>
        <w:br w:type="page"/>
      </w:r>
    </w:p>
    <w:p w:rsidR="000F3FAC" w:rsidRDefault="000F3FAC" w:rsidP="004A14BE">
      <w:pPr>
        <w:pStyle w:val="1"/>
        <w:numPr>
          <w:ilvl w:val="0"/>
          <w:numId w:val="49"/>
        </w:numPr>
        <w:rPr>
          <w:snapToGrid w:val="0"/>
        </w:rPr>
      </w:pPr>
      <w:r w:rsidRPr="00220B9A">
        <w:rPr>
          <w:rFonts w:hint="eastAsia"/>
          <w:snapToGrid w:val="0"/>
        </w:rPr>
        <w:lastRenderedPageBreak/>
        <w:t>報表設計原則</w:t>
      </w:r>
    </w:p>
    <w:p w:rsidR="00140E3A" w:rsidRDefault="00140E3A">
      <w:pPr>
        <w:widowControl/>
        <w:ind w:leftChars="0" w:left="0"/>
        <w:rPr>
          <w:b/>
          <w:bCs/>
          <w:snapToGrid w:val="0"/>
          <w:kern w:val="52"/>
          <w:sz w:val="28"/>
          <w:szCs w:val="28"/>
        </w:rPr>
      </w:pPr>
      <w:r>
        <w:rPr>
          <w:snapToGrid w:val="0"/>
        </w:rPr>
        <w:br w:type="page"/>
      </w:r>
    </w:p>
    <w:p w:rsidR="000F3FAC" w:rsidRPr="000F3FAC" w:rsidRDefault="000F3FAC" w:rsidP="004A14BE">
      <w:pPr>
        <w:pStyle w:val="1"/>
        <w:numPr>
          <w:ilvl w:val="0"/>
          <w:numId w:val="49"/>
        </w:numPr>
        <w:rPr>
          <w:snapToGrid w:val="0"/>
        </w:rPr>
      </w:pPr>
      <w:r w:rsidRPr="00220B9A">
        <w:rPr>
          <w:rFonts w:hint="eastAsia"/>
          <w:snapToGrid w:val="0"/>
        </w:rPr>
        <w:lastRenderedPageBreak/>
        <w:t>系統擴充整合原則（如有該類作業者，請填寫）</w:t>
      </w:r>
    </w:p>
    <w:p w:rsidR="003F2C62" w:rsidRPr="005F67CD" w:rsidRDefault="003F2C62">
      <w:pPr>
        <w:widowControl/>
        <w:ind w:leftChars="0" w:left="0"/>
        <w:rPr>
          <w:b/>
          <w:bCs/>
          <w:kern w:val="52"/>
          <w:sz w:val="28"/>
          <w:szCs w:val="28"/>
        </w:rPr>
      </w:pPr>
    </w:p>
    <w:sectPr w:rsidR="003F2C62" w:rsidRPr="005F67CD" w:rsidSect="00AB59FA">
      <w:headerReference w:type="default" r:id="rId27"/>
      <w:footerReference w:type="default" r:id="rId28"/>
      <w:pgSz w:w="11906" w:h="16838"/>
      <w:pgMar w:top="720" w:right="720" w:bottom="720" w:left="720" w:header="851" w:footer="992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14BE" w:rsidRDefault="004A14BE">
      <w:r>
        <w:separator/>
      </w:r>
    </w:p>
    <w:p w:rsidR="004A14BE" w:rsidRDefault="004A14BE"/>
  </w:endnote>
  <w:endnote w:type="continuationSeparator" w:id="0">
    <w:p w:rsidR="004A14BE" w:rsidRDefault="004A14BE">
      <w:r>
        <w:continuationSeparator/>
      </w:r>
    </w:p>
    <w:p w:rsidR="004A14BE" w:rsidRDefault="004A14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ew Gulim">
    <w:charset w:val="81"/>
    <w:family w:val="roman"/>
    <w:pitch w:val="variable"/>
    <w:sig w:usb0="B00002AF" w:usb1="7B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3FAC" w:rsidRDefault="000F3FAC">
    <w:pPr>
      <w:pStyle w:val="aa"/>
      <w:tabs>
        <w:tab w:val="clear" w:pos="4153"/>
        <w:tab w:val="clear" w:pos="8306"/>
        <w:tab w:val="center" w:pos="5245"/>
        <w:tab w:val="right" w:pos="1049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3FAC" w:rsidRPr="00786229" w:rsidRDefault="000F3FAC" w:rsidP="00786229">
    <w:pPr>
      <w:pStyle w:val="aa"/>
      <w:tabs>
        <w:tab w:val="clear" w:pos="4153"/>
        <w:tab w:val="clear" w:pos="8306"/>
        <w:tab w:val="center" w:pos="5245"/>
        <w:tab w:val="right" w:pos="10490"/>
      </w:tabs>
      <w:ind w:leftChars="0" w:left="0"/>
      <w:jc w:val="center"/>
      <w:rPr>
        <w:b/>
        <w:sz w:val="16"/>
        <w:szCs w:val="16"/>
      </w:rPr>
    </w:pPr>
    <w:proofErr w:type="gramStart"/>
    <w:r w:rsidRPr="00786229">
      <w:rPr>
        <w:b/>
        <w:sz w:val="16"/>
        <w:szCs w:val="16"/>
      </w:rPr>
      <w:t>兆銀資訊</w:t>
    </w:r>
    <w:proofErr w:type="gramEnd"/>
    <w:r w:rsidRPr="00786229">
      <w:rPr>
        <w:b/>
        <w:sz w:val="16"/>
        <w:szCs w:val="16"/>
      </w:rPr>
      <w:t xml:space="preserve">系統股份有限公司. Copyright </w:t>
    </w:r>
    <w:r w:rsidRPr="00786229">
      <w:rPr>
        <w:rFonts w:hint="eastAsia"/>
        <w:b/>
        <w:sz w:val="16"/>
        <w:szCs w:val="16"/>
      </w:rPr>
      <w:t>(c)</w:t>
    </w:r>
    <w:r w:rsidRPr="00786229">
      <w:rPr>
        <w:b/>
        <w:sz w:val="16"/>
        <w:szCs w:val="16"/>
      </w:rPr>
      <w:t xml:space="preserve"> </w:t>
    </w:r>
    <w:r>
      <w:rPr>
        <w:rFonts w:hint="eastAsia"/>
        <w:b/>
        <w:sz w:val="16"/>
        <w:szCs w:val="16"/>
      </w:rPr>
      <w:t>Mega Silver</w:t>
    </w:r>
    <w:r w:rsidRPr="00786229">
      <w:rPr>
        <w:b/>
        <w:sz w:val="16"/>
        <w:szCs w:val="16"/>
      </w:rPr>
      <w:t xml:space="preserve"> Information System </w:t>
    </w:r>
    <w:proofErr w:type="spellStart"/>
    <w:r w:rsidRPr="00786229">
      <w:rPr>
        <w:b/>
        <w:sz w:val="16"/>
        <w:szCs w:val="16"/>
      </w:rPr>
      <w:t>Co.</w:t>
    </w:r>
    <w:proofErr w:type="gramStart"/>
    <w:r w:rsidRPr="00786229">
      <w:rPr>
        <w:b/>
        <w:sz w:val="16"/>
        <w:szCs w:val="16"/>
      </w:rPr>
      <w:t>,Ltd</w:t>
    </w:r>
    <w:proofErr w:type="spellEnd"/>
    <w:proofErr w:type="gramEnd"/>
    <w:r w:rsidRPr="00786229">
      <w:rPr>
        <w:b/>
        <w:sz w:val="16"/>
        <w:szCs w:val="16"/>
      </w:rPr>
      <w:t xml:space="preserve"> . All Rights Reserved ◎版權所有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3FAC" w:rsidRPr="00253D7C" w:rsidRDefault="000F3FAC" w:rsidP="00253D7C">
    <w:pPr>
      <w:pStyle w:val="aa"/>
      <w:pBdr>
        <w:top w:val="thickThinSmallGap" w:sz="24" w:space="1" w:color="auto"/>
      </w:pBdr>
      <w:tabs>
        <w:tab w:val="clear" w:pos="4153"/>
        <w:tab w:val="clear" w:pos="8306"/>
        <w:tab w:val="center" w:pos="5245"/>
        <w:tab w:val="right" w:pos="10490"/>
      </w:tabs>
      <w:rPr>
        <w:b/>
        <w:i/>
        <w:sz w:val="16"/>
        <w:szCs w:val="16"/>
      </w:rPr>
    </w:pPr>
    <w:r>
      <w:rPr>
        <w:rFonts w:hint="eastAsia"/>
      </w:rPr>
      <w:tab/>
    </w:r>
    <w:r w:rsidRPr="00AD5062">
      <w:rPr>
        <w:rFonts w:hint="eastAsia"/>
        <w:b/>
        <w:i/>
        <w:sz w:val="16"/>
        <w:szCs w:val="16"/>
      </w:rPr>
      <w:tab/>
    </w:r>
    <w:r>
      <w:rPr>
        <w:rFonts w:hint="eastAsia"/>
        <w:b/>
        <w:i/>
        <w:sz w:val="16"/>
        <w:szCs w:val="16"/>
      </w:rPr>
      <w:t xml:space="preserve">Page </w:t>
    </w:r>
    <w:r w:rsidRPr="00AD5062">
      <w:rPr>
        <w:b/>
        <w:i/>
        <w:sz w:val="16"/>
        <w:szCs w:val="16"/>
      </w:rPr>
      <w:fldChar w:fldCharType="begin"/>
    </w:r>
    <w:r w:rsidRPr="00AD5062">
      <w:rPr>
        <w:b/>
        <w:i/>
        <w:sz w:val="16"/>
        <w:szCs w:val="16"/>
      </w:rPr>
      <w:instrText xml:space="preserve"> PAGE   \* MERGEFORMAT </w:instrText>
    </w:r>
    <w:r w:rsidRPr="00AD5062">
      <w:rPr>
        <w:b/>
        <w:i/>
        <w:sz w:val="16"/>
        <w:szCs w:val="16"/>
      </w:rPr>
      <w:fldChar w:fldCharType="separate"/>
    </w:r>
    <w:r w:rsidR="00D37578" w:rsidRPr="00D37578">
      <w:rPr>
        <w:b/>
        <w:i/>
        <w:noProof/>
        <w:sz w:val="16"/>
        <w:szCs w:val="16"/>
        <w:lang w:val="zh-TW"/>
      </w:rPr>
      <w:t>31</w:t>
    </w:r>
    <w:r w:rsidRPr="00AD5062">
      <w:rPr>
        <w:b/>
        <w:i/>
        <w:sz w:val="16"/>
        <w:szCs w:val="16"/>
      </w:rPr>
      <w:fldChar w:fldCharType="end"/>
    </w:r>
    <w:r>
      <w:rPr>
        <w:rFonts w:hint="eastAsia"/>
        <w:b/>
        <w:i/>
        <w:sz w:val="16"/>
        <w:szCs w:val="16"/>
      </w:rPr>
      <w:t>/</w:t>
    </w:r>
    <w:r w:rsidRPr="002B3D5C">
      <w:rPr>
        <w:b/>
        <w:i/>
        <w:sz w:val="16"/>
        <w:szCs w:val="16"/>
      </w:rPr>
      <w:fldChar w:fldCharType="begin"/>
    </w:r>
    <w:r w:rsidRPr="002B3D5C">
      <w:rPr>
        <w:b/>
        <w:i/>
        <w:sz w:val="16"/>
        <w:szCs w:val="16"/>
      </w:rPr>
      <w:instrText xml:space="preserve"> </w:instrText>
    </w:r>
    <w:r w:rsidRPr="002B3D5C">
      <w:rPr>
        <w:rFonts w:hint="eastAsia"/>
        <w:b/>
        <w:i/>
        <w:sz w:val="16"/>
        <w:szCs w:val="16"/>
      </w:rPr>
      <w:instrText>=</w:instrText>
    </w:r>
    <w:r w:rsidRPr="002B3D5C">
      <w:rPr>
        <w:b/>
        <w:i/>
        <w:sz w:val="16"/>
        <w:szCs w:val="16"/>
      </w:rPr>
      <w:fldChar w:fldCharType="begin"/>
    </w:r>
    <w:r w:rsidRPr="002B3D5C">
      <w:rPr>
        <w:b/>
        <w:i/>
        <w:sz w:val="16"/>
        <w:szCs w:val="16"/>
      </w:rPr>
      <w:instrText xml:space="preserve"> NUMPAGES </w:instrText>
    </w:r>
    <w:r w:rsidRPr="002B3D5C">
      <w:rPr>
        <w:b/>
        <w:i/>
        <w:sz w:val="16"/>
        <w:szCs w:val="16"/>
      </w:rPr>
      <w:fldChar w:fldCharType="separate"/>
    </w:r>
    <w:r w:rsidR="00D37578">
      <w:rPr>
        <w:b/>
        <w:i/>
        <w:noProof/>
        <w:sz w:val="16"/>
        <w:szCs w:val="16"/>
      </w:rPr>
      <w:instrText>36</w:instrText>
    </w:r>
    <w:r w:rsidRPr="002B3D5C">
      <w:rPr>
        <w:b/>
        <w:i/>
        <w:sz w:val="16"/>
        <w:szCs w:val="16"/>
      </w:rPr>
      <w:fldChar w:fldCharType="end"/>
    </w:r>
    <w:r w:rsidRPr="002B3D5C">
      <w:rPr>
        <w:rFonts w:hint="eastAsia"/>
        <w:b/>
        <w:i/>
        <w:sz w:val="16"/>
        <w:szCs w:val="16"/>
      </w:rPr>
      <w:instrText xml:space="preserve"> - </w:instrText>
    </w:r>
    <w:r>
      <w:rPr>
        <w:rFonts w:hint="eastAsia"/>
        <w:b/>
        <w:i/>
        <w:sz w:val="16"/>
        <w:szCs w:val="16"/>
      </w:rPr>
      <w:instrText>4</w:instrText>
    </w:r>
    <w:r w:rsidRPr="002B3D5C">
      <w:rPr>
        <w:b/>
        <w:i/>
        <w:sz w:val="16"/>
        <w:szCs w:val="16"/>
      </w:rPr>
      <w:instrText xml:space="preserve">  \* MERGEFORMAT </w:instrText>
    </w:r>
    <w:r w:rsidRPr="002B3D5C">
      <w:rPr>
        <w:b/>
        <w:i/>
        <w:sz w:val="16"/>
        <w:szCs w:val="16"/>
      </w:rPr>
      <w:fldChar w:fldCharType="separate"/>
    </w:r>
    <w:r w:rsidR="00D37578">
      <w:rPr>
        <w:b/>
        <w:i/>
        <w:noProof/>
        <w:sz w:val="16"/>
        <w:szCs w:val="16"/>
      </w:rPr>
      <w:t>32</w:t>
    </w:r>
    <w:r w:rsidRPr="002B3D5C">
      <w:rPr>
        <w:b/>
        <w:i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14BE" w:rsidRDefault="004A14BE" w:rsidP="007B3802">
      <w:r>
        <w:separator/>
      </w:r>
    </w:p>
    <w:p w:rsidR="004A14BE" w:rsidRDefault="004A14BE"/>
  </w:footnote>
  <w:footnote w:type="continuationSeparator" w:id="0">
    <w:p w:rsidR="004A14BE" w:rsidRDefault="004A14BE">
      <w:r>
        <w:continuationSeparator/>
      </w:r>
    </w:p>
    <w:p w:rsidR="004A14BE" w:rsidRDefault="004A14B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3FAC" w:rsidRDefault="000F3FAC">
    <w:pPr>
      <w:pStyle w:val="a8"/>
      <w:pBdr>
        <w:bottom w:val="thinThickSmallGap" w:sz="24" w:space="1" w:color="auto"/>
      </w:pBdr>
      <w:ind w:rightChars="285" w:right="68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3FAC" w:rsidRDefault="000F3FAC">
    <w:pPr>
      <w:pStyle w:val="a8"/>
      <w:tabs>
        <w:tab w:val="clear" w:pos="4153"/>
        <w:tab w:val="clear" w:pos="8306"/>
        <w:tab w:val="center" w:pos="5245"/>
        <w:tab w:val="right" w:pos="10490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3FAC" w:rsidRPr="00526E94" w:rsidRDefault="000F3FAC" w:rsidP="007B3802">
    <w:pPr>
      <w:pStyle w:val="a8"/>
      <w:pBdr>
        <w:bottom w:val="thinThickSmallGap" w:sz="24" w:space="1" w:color="auto"/>
      </w:pBdr>
      <w:tabs>
        <w:tab w:val="clear" w:pos="4153"/>
        <w:tab w:val="clear" w:pos="8306"/>
        <w:tab w:val="center" w:pos="5245"/>
        <w:tab w:val="right" w:pos="10490"/>
      </w:tabs>
      <w:rPr>
        <w:b/>
        <w:i/>
      </w:rPr>
    </w:pPr>
    <w:r>
      <w:rPr>
        <w:rFonts w:hint="eastAsia"/>
      </w:rPr>
      <w:tab/>
    </w: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A5CC252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030C05D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3DB6B6E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3">
    <w:nsid w:val="158A0F61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4">
    <w:nsid w:val="15E77D78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5">
    <w:nsid w:val="17BB121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9157E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19CE3B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1A376D5F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9">
    <w:nsid w:val="1A735857"/>
    <w:multiLevelType w:val="multilevel"/>
    <w:tmpl w:val="72048CC0"/>
    <w:styleLink w:val="a0"/>
    <w:lvl w:ilvl="0">
      <w:start w:val="1"/>
      <w:numFmt w:val="taiwaneseCountingThousand"/>
      <w:lvlText w:val="%1."/>
      <w:lvlJc w:val="left"/>
      <w:pPr>
        <w:tabs>
          <w:tab w:val="num" w:pos="680"/>
        </w:tabs>
        <w:ind w:left="680" w:hanging="680"/>
      </w:pPr>
      <w:rPr>
        <w:rFonts w:ascii="Times New Roman" w:eastAsia="標楷體" w:hAnsi="Times New Roman"/>
        <w:sz w:val="28"/>
      </w:rPr>
    </w:lvl>
    <w:lvl w:ilvl="1">
      <w:start w:val="1"/>
      <w:numFmt w:val="taiwaneseCountingThousand"/>
      <w:lvlText w:val="(%2)"/>
      <w:lvlJc w:val="left"/>
      <w:pPr>
        <w:tabs>
          <w:tab w:val="num" w:pos="1134"/>
        </w:tabs>
        <w:ind w:left="1134" w:hanging="680"/>
      </w:pPr>
      <w:rPr>
        <w:rFonts w:ascii="Times New Roman" w:eastAsia="標楷體" w:hAnsi="Times New Roman" w:hint="default"/>
        <w:sz w:val="24"/>
      </w:rPr>
    </w:lvl>
    <w:lvl w:ilvl="2">
      <w:start w:val="1"/>
      <w:numFmt w:val="decimal"/>
      <w:lvlText w:val="%3."/>
      <w:lvlJc w:val="left"/>
      <w:pPr>
        <w:tabs>
          <w:tab w:val="num" w:pos="1588"/>
        </w:tabs>
        <w:ind w:left="1588" w:hanging="681"/>
      </w:pPr>
      <w:rPr>
        <w:rFonts w:ascii="Times New Roman" w:eastAsia="標楷體" w:hAnsi="Times New Roman" w:hint="default"/>
        <w:sz w:val="24"/>
      </w:rPr>
    </w:lvl>
    <w:lvl w:ilvl="3">
      <w:start w:val="1"/>
      <w:numFmt w:val="decimal"/>
      <w:lvlText w:val="(%4)"/>
      <w:lvlJc w:val="left"/>
      <w:pPr>
        <w:tabs>
          <w:tab w:val="num" w:pos="2041"/>
        </w:tabs>
        <w:ind w:left="2041" w:hanging="680"/>
      </w:pPr>
      <w:rPr>
        <w:rFonts w:ascii="Times New Roman" w:eastAsia="標楷體" w:hAnsi="Times New Roman" w:hint="default"/>
        <w:sz w:val="24"/>
      </w:rPr>
    </w:lvl>
    <w:lvl w:ilvl="4">
      <w:start w:val="1"/>
      <w:numFmt w:val="upperLetter"/>
      <w:lvlText w:val="%5."/>
      <w:lvlJc w:val="left"/>
      <w:pPr>
        <w:tabs>
          <w:tab w:val="num" w:pos="2495"/>
        </w:tabs>
        <w:ind w:left="2495" w:hanging="681"/>
      </w:pPr>
      <w:rPr>
        <w:rFonts w:ascii="Times New Roman" w:eastAsia="標楷體" w:hAnsi="Times New Roman" w:hint="default"/>
        <w:sz w:val="24"/>
      </w:rPr>
    </w:lvl>
    <w:lvl w:ilvl="5">
      <w:start w:val="1"/>
      <w:numFmt w:val="upperLetter"/>
      <w:lvlText w:val="(%6)"/>
      <w:lvlJc w:val="left"/>
      <w:pPr>
        <w:tabs>
          <w:tab w:val="num" w:pos="2948"/>
        </w:tabs>
        <w:ind w:left="2948" w:hanging="680"/>
      </w:pPr>
      <w:rPr>
        <w:rFonts w:hint="eastAsia"/>
      </w:rPr>
    </w:lvl>
    <w:lvl w:ilvl="6">
      <w:start w:val="1"/>
      <w:numFmt w:val="none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none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none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abstractNum w:abstractNumId="10">
    <w:nsid w:val="1DF2756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1F2D458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204A74FE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13">
    <w:nsid w:val="25573BA0"/>
    <w:multiLevelType w:val="multilevel"/>
    <w:tmpl w:val="AB2A0704"/>
    <w:lvl w:ilvl="0">
      <w:start w:val="1"/>
      <w:numFmt w:val="decimal"/>
      <w:pStyle w:val="1"/>
      <w:lvlText w:val="%1."/>
      <w:lvlJc w:val="left"/>
      <w:pPr>
        <w:ind w:left="903" w:hanging="425"/>
      </w:pPr>
    </w:lvl>
    <w:lvl w:ilvl="1">
      <w:start w:val="1"/>
      <w:numFmt w:val="decimal"/>
      <w:pStyle w:val="2"/>
      <w:lvlText w:val="%1.%2."/>
      <w:lvlJc w:val="left"/>
      <w:pPr>
        <w:ind w:left="1045" w:hanging="567"/>
      </w:pPr>
    </w:lvl>
    <w:lvl w:ilvl="2">
      <w:start w:val="1"/>
      <w:numFmt w:val="decimal"/>
      <w:pStyle w:val="3"/>
      <w:lvlText w:val="%1.%2.%3."/>
      <w:lvlJc w:val="left"/>
      <w:pPr>
        <w:ind w:left="1187" w:hanging="709"/>
      </w:pPr>
    </w:lvl>
    <w:lvl w:ilvl="3">
      <w:start w:val="1"/>
      <w:numFmt w:val="decimal"/>
      <w:pStyle w:val="4"/>
      <w:lvlText w:val="%1.%2.%3.%4."/>
      <w:lvlJc w:val="left"/>
      <w:pPr>
        <w:ind w:left="1329" w:hanging="851"/>
      </w:pPr>
    </w:lvl>
    <w:lvl w:ilvl="4">
      <w:start w:val="1"/>
      <w:numFmt w:val="decimal"/>
      <w:lvlText w:val="%1.%2.%3.%4.%5."/>
      <w:lvlJc w:val="left"/>
      <w:pPr>
        <w:ind w:left="1470" w:hanging="992"/>
      </w:pPr>
    </w:lvl>
    <w:lvl w:ilvl="5">
      <w:start w:val="1"/>
      <w:numFmt w:val="decimal"/>
      <w:lvlText w:val="%1.%2.%3.%4.%5.%6."/>
      <w:lvlJc w:val="left"/>
      <w:pPr>
        <w:ind w:left="1612" w:hanging="1134"/>
      </w:pPr>
    </w:lvl>
    <w:lvl w:ilvl="6">
      <w:start w:val="1"/>
      <w:numFmt w:val="decimal"/>
      <w:lvlText w:val="%1.%2.%3.%4.%5.%6.%7."/>
      <w:lvlJc w:val="left"/>
      <w:pPr>
        <w:ind w:left="1754" w:hanging="1276"/>
      </w:pPr>
    </w:lvl>
    <w:lvl w:ilvl="7">
      <w:start w:val="1"/>
      <w:numFmt w:val="decimal"/>
      <w:lvlText w:val="%1.%2.%3.%4.%5.%6.%7.%8."/>
      <w:lvlJc w:val="left"/>
      <w:pPr>
        <w:ind w:left="1896" w:hanging="1418"/>
      </w:pPr>
    </w:lvl>
    <w:lvl w:ilvl="8">
      <w:start w:val="1"/>
      <w:numFmt w:val="decimal"/>
      <w:lvlText w:val="%1.%2.%3.%4.%5.%6.%7.%8.%9."/>
      <w:lvlJc w:val="left"/>
      <w:pPr>
        <w:ind w:left="2037" w:hanging="1559"/>
      </w:pPr>
    </w:lvl>
  </w:abstractNum>
  <w:abstractNum w:abstractNumId="14">
    <w:nsid w:val="26303490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15">
    <w:nsid w:val="27272B17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16">
    <w:nsid w:val="29D22A6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2F4531E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2FA7646B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19">
    <w:nsid w:val="307075C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31CC0D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34A132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350715B9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23">
    <w:nsid w:val="353E372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37A61E91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25">
    <w:nsid w:val="39B17939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26">
    <w:nsid w:val="3C1A70A6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27">
    <w:nsid w:val="3D1D30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3D692226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29">
    <w:nsid w:val="401D529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>
    <w:nsid w:val="40D45786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31">
    <w:nsid w:val="42AA270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>
    <w:nsid w:val="45A34432"/>
    <w:multiLevelType w:val="multilevel"/>
    <w:tmpl w:val="72048CC0"/>
    <w:numStyleLink w:val="a0"/>
  </w:abstractNum>
  <w:abstractNum w:abstractNumId="33">
    <w:nsid w:val="480C3B4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49B869B5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35">
    <w:nsid w:val="49C3711B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36">
    <w:nsid w:val="4A0F72FD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37">
    <w:nsid w:val="53FF229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>
    <w:nsid w:val="56D74246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39">
    <w:nsid w:val="57441A06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40">
    <w:nsid w:val="57C74027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41">
    <w:nsid w:val="581147A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>
    <w:nsid w:val="5BC43C1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>
    <w:nsid w:val="60FA213F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44">
    <w:nsid w:val="619E46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5">
    <w:nsid w:val="6B4878E6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46">
    <w:nsid w:val="6C2E681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>
    <w:nsid w:val="6DB03B15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48">
    <w:nsid w:val="71EA7B36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49">
    <w:nsid w:val="768777FA"/>
    <w:multiLevelType w:val="multilevel"/>
    <w:tmpl w:val="B4E8A2D2"/>
    <w:lvl w:ilvl="0">
      <w:start w:val="1"/>
      <w:numFmt w:val="taiwaneseCountingThousand"/>
      <w:lvlText w:val="(%1)"/>
      <w:lvlJc w:val="left"/>
      <w:pPr>
        <w:tabs>
          <w:tab w:val="num" w:pos="1134"/>
        </w:tabs>
        <w:ind w:left="1134" w:hanging="68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97"/>
        </w:tabs>
        <w:ind w:left="1497" w:hanging="363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854"/>
        </w:tabs>
        <w:ind w:left="1854" w:hanging="357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num" w:pos="2217"/>
        </w:tabs>
        <w:ind w:left="2217" w:hanging="363"/>
      </w:pPr>
      <w:rPr>
        <w:rFonts w:hint="eastAsia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618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37"/>
        </w:tabs>
        <w:ind w:left="3198" w:hanging="363"/>
      </w:pPr>
      <w:rPr>
        <w:rFonts w:hint="eastAsia"/>
      </w:rPr>
    </w:lvl>
    <w:lvl w:ilvl="6">
      <w:start w:val="1"/>
      <w:numFmt w:val="lowerLetter"/>
      <w:lvlText w:val="(%7)"/>
      <w:lvlJc w:val="left"/>
      <w:pPr>
        <w:tabs>
          <w:tab w:val="num" w:pos="3686"/>
        </w:tabs>
        <w:ind w:left="3686" w:hanging="488"/>
      </w:pPr>
      <w:rPr>
        <w:rFonts w:hint="eastAsia"/>
      </w:rPr>
    </w:lvl>
    <w:lvl w:ilvl="7">
      <w:start w:val="1"/>
      <w:numFmt w:val="upperRoman"/>
      <w:lvlText w:val="%8."/>
      <w:lvlJc w:val="left"/>
      <w:pPr>
        <w:tabs>
          <w:tab w:val="num" w:pos="3686"/>
        </w:tabs>
        <w:ind w:left="4048" w:hanging="362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048"/>
        </w:tabs>
        <w:ind w:left="4406" w:hanging="358"/>
      </w:pPr>
      <w:rPr>
        <w:rFonts w:hint="eastAsia"/>
      </w:rPr>
    </w:lvl>
  </w:abstractNum>
  <w:abstractNum w:abstractNumId="50">
    <w:nsid w:val="7E0557F0"/>
    <w:multiLevelType w:val="multilevel"/>
    <w:tmpl w:val="72048CC0"/>
    <w:lvl w:ilvl="0">
      <w:start w:val="1"/>
      <w:numFmt w:val="taiwaneseCountingThousand"/>
      <w:lvlText w:val="%1."/>
      <w:lvlJc w:val="left"/>
      <w:pPr>
        <w:tabs>
          <w:tab w:val="num" w:pos="680"/>
        </w:tabs>
        <w:ind w:left="680" w:hanging="680"/>
      </w:pPr>
      <w:rPr>
        <w:rFonts w:ascii="Times New Roman" w:eastAsia="標楷體" w:hAnsi="Times New Roman"/>
        <w:sz w:val="28"/>
      </w:rPr>
    </w:lvl>
    <w:lvl w:ilvl="1">
      <w:start w:val="1"/>
      <w:numFmt w:val="taiwaneseCountingThousand"/>
      <w:lvlText w:val="(%2)"/>
      <w:lvlJc w:val="left"/>
      <w:pPr>
        <w:tabs>
          <w:tab w:val="num" w:pos="1134"/>
        </w:tabs>
        <w:ind w:left="1134" w:hanging="680"/>
      </w:pPr>
      <w:rPr>
        <w:rFonts w:ascii="Times New Roman" w:eastAsia="標楷體" w:hAnsi="Times New Roman" w:hint="default"/>
        <w:sz w:val="24"/>
      </w:rPr>
    </w:lvl>
    <w:lvl w:ilvl="2">
      <w:start w:val="1"/>
      <w:numFmt w:val="decimal"/>
      <w:lvlText w:val="%3."/>
      <w:lvlJc w:val="left"/>
      <w:pPr>
        <w:tabs>
          <w:tab w:val="num" w:pos="1588"/>
        </w:tabs>
        <w:ind w:left="1588" w:hanging="681"/>
      </w:pPr>
      <w:rPr>
        <w:rFonts w:ascii="Times New Roman" w:eastAsia="標楷體" w:hAnsi="Times New Roman" w:hint="default"/>
        <w:sz w:val="24"/>
      </w:rPr>
    </w:lvl>
    <w:lvl w:ilvl="3">
      <w:start w:val="1"/>
      <w:numFmt w:val="decimal"/>
      <w:lvlText w:val="(%4)"/>
      <w:lvlJc w:val="left"/>
      <w:pPr>
        <w:tabs>
          <w:tab w:val="num" w:pos="2041"/>
        </w:tabs>
        <w:ind w:left="2041" w:hanging="680"/>
      </w:pPr>
      <w:rPr>
        <w:rFonts w:ascii="Times New Roman" w:eastAsia="標楷體" w:hAnsi="Times New Roman" w:hint="default"/>
        <w:sz w:val="24"/>
      </w:rPr>
    </w:lvl>
    <w:lvl w:ilvl="4">
      <w:start w:val="1"/>
      <w:numFmt w:val="upperLetter"/>
      <w:lvlText w:val="%5."/>
      <w:lvlJc w:val="left"/>
      <w:pPr>
        <w:tabs>
          <w:tab w:val="num" w:pos="2495"/>
        </w:tabs>
        <w:ind w:left="2495" w:hanging="681"/>
      </w:pPr>
      <w:rPr>
        <w:rFonts w:ascii="Times New Roman" w:eastAsia="標楷體" w:hAnsi="Times New Roman" w:hint="default"/>
        <w:sz w:val="24"/>
      </w:rPr>
    </w:lvl>
    <w:lvl w:ilvl="5">
      <w:start w:val="1"/>
      <w:numFmt w:val="upperLetter"/>
      <w:lvlText w:val="(%6)"/>
      <w:lvlJc w:val="left"/>
      <w:pPr>
        <w:tabs>
          <w:tab w:val="num" w:pos="2948"/>
        </w:tabs>
        <w:ind w:left="2948" w:hanging="680"/>
      </w:pPr>
      <w:rPr>
        <w:rFonts w:hint="eastAsia"/>
      </w:rPr>
    </w:lvl>
    <w:lvl w:ilvl="6">
      <w:start w:val="1"/>
      <w:numFmt w:val="none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none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none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num w:numId="1">
    <w:abstractNumId w:val="13"/>
  </w:num>
  <w:num w:numId="2">
    <w:abstractNumId w:val="18"/>
  </w:num>
  <w:num w:numId="3">
    <w:abstractNumId w:val="46"/>
  </w:num>
  <w:num w:numId="4">
    <w:abstractNumId w:val="49"/>
  </w:num>
  <w:num w:numId="5">
    <w:abstractNumId w:val="26"/>
  </w:num>
  <w:num w:numId="6">
    <w:abstractNumId w:val="0"/>
  </w:num>
  <w:num w:numId="7">
    <w:abstractNumId w:val="34"/>
  </w:num>
  <w:num w:numId="8">
    <w:abstractNumId w:val="9"/>
  </w:num>
  <w:num w:numId="9">
    <w:abstractNumId w:val="50"/>
  </w:num>
  <w:num w:numId="10">
    <w:abstractNumId w:val="12"/>
  </w:num>
  <w:num w:numId="11">
    <w:abstractNumId w:val="14"/>
  </w:num>
  <w:num w:numId="12">
    <w:abstractNumId w:val="42"/>
  </w:num>
  <w:num w:numId="13">
    <w:abstractNumId w:val="25"/>
  </w:num>
  <w:num w:numId="14">
    <w:abstractNumId w:val="10"/>
  </w:num>
  <w:num w:numId="15">
    <w:abstractNumId w:val="47"/>
  </w:num>
  <w:num w:numId="16">
    <w:abstractNumId w:val="1"/>
  </w:num>
  <w:num w:numId="17">
    <w:abstractNumId w:val="36"/>
  </w:num>
  <w:num w:numId="18">
    <w:abstractNumId w:val="16"/>
  </w:num>
  <w:num w:numId="19">
    <w:abstractNumId w:val="22"/>
  </w:num>
  <w:num w:numId="20">
    <w:abstractNumId w:val="24"/>
  </w:num>
  <w:num w:numId="21">
    <w:abstractNumId w:val="40"/>
  </w:num>
  <w:num w:numId="22">
    <w:abstractNumId w:val="37"/>
  </w:num>
  <w:num w:numId="23">
    <w:abstractNumId w:val="7"/>
  </w:num>
  <w:num w:numId="24">
    <w:abstractNumId w:val="2"/>
  </w:num>
  <w:num w:numId="25">
    <w:abstractNumId w:val="17"/>
  </w:num>
  <w:num w:numId="26">
    <w:abstractNumId w:val="28"/>
  </w:num>
  <w:num w:numId="27">
    <w:abstractNumId w:val="27"/>
  </w:num>
  <w:num w:numId="28">
    <w:abstractNumId w:val="39"/>
  </w:num>
  <w:num w:numId="29">
    <w:abstractNumId w:val="11"/>
  </w:num>
  <w:num w:numId="30">
    <w:abstractNumId w:val="8"/>
  </w:num>
  <w:num w:numId="31">
    <w:abstractNumId w:val="6"/>
  </w:num>
  <w:num w:numId="32">
    <w:abstractNumId w:val="43"/>
  </w:num>
  <w:num w:numId="33">
    <w:abstractNumId w:val="5"/>
  </w:num>
  <w:num w:numId="34">
    <w:abstractNumId w:val="35"/>
  </w:num>
  <w:num w:numId="35">
    <w:abstractNumId w:val="44"/>
  </w:num>
  <w:num w:numId="36">
    <w:abstractNumId w:val="45"/>
  </w:num>
  <w:num w:numId="37">
    <w:abstractNumId w:val="41"/>
  </w:num>
  <w:num w:numId="38">
    <w:abstractNumId w:val="4"/>
  </w:num>
  <w:num w:numId="39">
    <w:abstractNumId w:val="20"/>
  </w:num>
  <w:num w:numId="40">
    <w:abstractNumId w:val="30"/>
  </w:num>
  <w:num w:numId="41">
    <w:abstractNumId w:val="33"/>
  </w:num>
  <w:num w:numId="42">
    <w:abstractNumId w:val="3"/>
  </w:num>
  <w:num w:numId="43">
    <w:abstractNumId w:val="21"/>
  </w:num>
  <w:num w:numId="44">
    <w:abstractNumId w:val="23"/>
  </w:num>
  <w:num w:numId="45">
    <w:abstractNumId w:val="38"/>
  </w:num>
  <w:num w:numId="46">
    <w:abstractNumId w:val="19"/>
  </w:num>
  <w:num w:numId="47">
    <w:abstractNumId w:val="15"/>
  </w:num>
  <w:num w:numId="48">
    <w:abstractNumId w:val="31"/>
  </w:num>
  <w:num w:numId="49">
    <w:abstractNumId w:val="32"/>
  </w:num>
  <w:num w:numId="50">
    <w:abstractNumId w:val="48"/>
  </w:num>
  <w:num w:numId="51">
    <w:abstractNumId w:val="29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attachedTemplate r:id="rId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33A5"/>
    <w:rsid w:val="00000B48"/>
    <w:rsid w:val="00000CF9"/>
    <w:rsid w:val="00001B4F"/>
    <w:rsid w:val="00001E2F"/>
    <w:rsid w:val="000027E0"/>
    <w:rsid w:val="0000376D"/>
    <w:rsid w:val="00003982"/>
    <w:rsid w:val="00003CF8"/>
    <w:rsid w:val="000045B6"/>
    <w:rsid w:val="0000566B"/>
    <w:rsid w:val="000056A9"/>
    <w:rsid w:val="000071B5"/>
    <w:rsid w:val="00007309"/>
    <w:rsid w:val="00007A49"/>
    <w:rsid w:val="00010B19"/>
    <w:rsid w:val="00010D7E"/>
    <w:rsid w:val="0001162D"/>
    <w:rsid w:val="000118DA"/>
    <w:rsid w:val="00012301"/>
    <w:rsid w:val="0001402E"/>
    <w:rsid w:val="000149A5"/>
    <w:rsid w:val="00015893"/>
    <w:rsid w:val="00016537"/>
    <w:rsid w:val="00016868"/>
    <w:rsid w:val="0001738F"/>
    <w:rsid w:val="00017835"/>
    <w:rsid w:val="00020458"/>
    <w:rsid w:val="0002192D"/>
    <w:rsid w:val="00021D8D"/>
    <w:rsid w:val="0002288B"/>
    <w:rsid w:val="00022CA5"/>
    <w:rsid w:val="00022F7A"/>
    <w:rsid w:val="000233E0"/>
    <w:rsid w:val="0002349A"/>
    <w:rsid w:val="00023FFB"/>
    <w:rsid w:val="000246C5"/>
    <w:rsid w:val="00026AA6"/>
    <w:rsid w:val="00026C3D"/>
    <w:rsid w:val="00026ED1"/>
    <w:rsid w:val="00027247"/>
    <w:rsid w:val="000276A3"/>
    <w:rsid w:val="00027A59"/>
    <w:rsid w:val="00027B3E"/>
    <w:rsid w:val="00030E75"/>
    <w:rsid w:val="00031182"/>
    <w:rsid w:val="00031BE2"/>
    <w:rsid w:val="000325A3"/>
    <w:rsid w:val="0003319E"/>
    <w:rsid w:val="0003324F"/>
    <w:rsid w:val="0003332E"/>
    <w:rsid w:val="00034447"/>
    <w:rsid w:val="00035653"/>
    <w:rsid w:val="000357A6"/>
    <w:rsid w:val="00037376"/>
    <w:rsid w:val="00037E58"/>
    <w:rsid w:val="00040148"/>
    <w:rsid w:val="000406EC"/>
    <w:rsid w:val="000407FE"/>
    <w:rsid w:val="0004115A"/>
    <w:rsid w:val="00044072"/>
    <w:rsid w:val="000442AE"/>
    <w:rsid w:val="000443D4"/>
    <w:rsid w:val="00044570"/>
    <w:rsid w:val="00044E20"/>
    <w:rsid w:val="00045999"/>
    <w:rsid w:val="00045A89"/>
    <w:rsid w:val="00045A97"/>
    <w:rsid w:val="000470F3"/>
    <w:rsid w:val="000477C4"/>
    <w:rsid w:val="00047ECA"/>
    <w:rsid w:val="00050365"/>
    <w:rsid w:val="00050973"/>
    <w:rsid w:val="0005114D"/>
    <w:rsid w:val="0005186B"/>
    <w:rsid w:val="00052073"/>
    <w:rsid w:val="00052D4D"/>
    <w:rsid w:val="000539FB"/>
    <w:rsid w:val="000549EA"/>
    <w:rsid w:val="000550FD"/>
    <w:rsid w:val="000552E8"/>
    <w:rsid w:val="00055D4A"/>
    <w:rsid w:val="00056C76"/>
    <w:rsid w:val="00056EFA"/>
    <w:rsid w:val="0005710D"/>
    <w:rsid w:val="00057159"/>
    <w:rsid w:val="000571D5"/>
    <w:rsid w:val="0006043B"/>
    <w:rsid w:val="000619D2"/>
    <w:rsid w:val="00061C9A"/>
    <w:rsid w:val="00062942"/>
    <w:rsid w:val="00062E0D"/>
    <w:rsid w:val="0006348C"/>
    <w:rsid w:val="00063814"/>
    <w:rsid w:val="00063997"/>
    <w:rsid w:val="00063A4F"/>
    <w:rsid w:val="00064184"/>
    <w:rsid w:val="000641F1"/>
    <w:rsid w:val="000644C1"/>
    <w:rsid w:val="00064C05"/>
    <w:rsid w:val="0006592F"/>
    <w:rsid w:val="00065BD4"/>
    <w:rsid w:val="00066067"/>
    <w:rsid w:val="000666EC"/>
    <w:rsid w:val="00066FE5"/>
    <w:rsid w:val="00067585"/>
    <w:rsid w:val="000703DD"/>
    <w:rsid w:val="00070538"/>
    <w:rsid w:val="000705E0"/>
    <w:rsid w:val="0007070F"/>
    <w:rsid w:val="00071B04"/>
    <w:rsid w:val="00071D0E"/>
    <w:rsid w:val="000722AD"/>
    <w:rsid w:val="00072500"/>
    <w:rsid w:val="000733CE"/>
    <w:rsid w:val="00073B6B"/>
    <w:rsid w:val="00073F59"/>
    <w:rsid w:val="000743D5"/>
    <w:rsid w:val="000744E7"/>
    <w:rsid w:val="00074CFE"/>
    <w:rsid w:val="00074F5E"/>
    <w:rsid w:val="00074FBD"/>
    <w:rsid w:val="000757C1"/>
    <w:rsid w:val="0007676B"/>
    <w:rsid w:val="00076F64"/>
    <w:rsid w:val="0007721D"/>
    <w:rsid w:val="00077663"/>
    <w:rsid w:val="00077CF0"/>
    <w:rsid w:val="00077D59"/>
    <w:rsid w:val="00077ED6"/>
    <w:rsid w:val="00080257"/>
    <w:rsid w:val="00080CA1"/>
    <w:rsid w:val="00082E7C"/>
    <w:rsid w:val="00082FFF"/>
    <w:rsid w:val="00084737"/>
    <w:rsid w:val="00084772"/>
    <w:rsid w:val="0008559E"/>
    <w:rsid w:val="00087069"/>
    <w:rsid w:val="0008739E"/>
    <w:rsid w:val="0008754E"/>
    <w:rsid w:val="00087561"/>
    <w:rsid w:val="000875AD"/>
    <w:rsid w:val="0008786C"/>
    <w:rsid w:val="00087F96"/>
    <w:rsid w:val="00090D40"/>
    <w:rsid w:val="00091AC1"/>
    <w:rsid w:val="00091F2A"/>
    <w:rsid w:val="00092C2E"/>
    <w:rsid w:val="00093437"/>
    <w:rsid w:val="00093567"/>
    <w:rsid w:val="00093683"/>
    <w:rsid w:val="00093E89"/>
    <w:rsid w:val="0009469C"/>
    <w:rsid w:val="0009483D"/>
    <w:rsid w:val="00094B51"/>
    <w:rsid w:val="00094C40"/>
    <w:rsid w:val="00094EFA"/>
    <w:rsid w:val="00094FD9"/>
    <w:rsid w:val="0009555B"/>
    <w:rsid w:val="00095619"/>
    <w:rsid w:val="00095C36"/>
    <w:rsid w:val="00095F22"/>
    <w:rsid w:val="0009617F"/>
    <w:rsid w:val="000961C6"/>
    <w:rsid w:val="00097307"/>
    <w:rsid w:val="000A0981"/>
    <w:rsid w:val="000A0D87"/>
    <w:rsid w:val="000A14C7"/>
    <w:rsid w:val="000A1A15"/>
    <w:rsid w:val="000A226F"/>
    <w:rsid w:val="000A2C5D"/>
    <w:rsid w:val="000A2CA0"/>
    <w:rsid w:val="000A2F42"/>
    <w:rsid w:val="000A31AD"/>
    <w:rsid w:val="000A3386"/>
    <w:rsid w:val="000A366A"/>
    <w:rsid w:val="000A3677"/>
    <w:rsid w:val="000A395E"/>
    <w:rsid w:val="000A39FA"/>
    <w:rsid w:val="000A4608"/>
    <w:rsid w:val="000A4912"/>
    <w:rsid w:val="000A531C"/>
    <w:rsid w:val="000A54D9"/>
    <w:rsid w:val="000A5670"/>
    <w:rsid w:val="000A5AC7"/>
    <w:rsid w:val="000A5BE0"/>
    <w:rsid w:val="000A70A7"/>
    <w:rsid w:val="000A7775"/>
    <w:rsid w:val="000A7AA9"/>
    <w:rsid w:val="000B0089"/>
    <w:rsid w:val="000B031E"/>
    <w:rsid w:val="000B05F8"/>
    <w:rsid w:val="000B2297"/>
    <w:rsid w:val="000B242D"/>
    <w:rsid w:val="000B2E1A"/>
    <w:rsid w:val="000B3305"/>
    <w:rsid w:val="000B3CD7"/>
    <w:rsid w:val="000B4CE7"/>
    <w:rsid w:val="000B4D5B"/>
    <w:rsid w:val="000B5429"/>
    <w:rsid w:val="000B5925"/>
    <w:rsid w:val="000C007E"/>
    <w:rsid w:val="000C2235"/>
    <w:rsid w:val="000C243B"/>
    <w:rsid w:val="000C29D8"/>
    <w:rsid w:val="000C2CEA"/>
    <w:rsid w:val="000C2EEF"/>
    <w:rsid w:val="000C3086"/>
    <w:rsid w:val="000C35E7"/>
    <w:rsid w:val="000C3D71"/>
    <w:rsid w:val="000C4128"/>
    <w:rsid w:val="000C518E"/>
    <w:rsid w:val="000C5281"/>
    <w:rsid w:val="000C729C"/>
    <w:rsid w:val="000C7B85"/>
    <w:rsid w:val="000C7DD6"/>
    <w:rsid w:val="000C7FD8"/>
    <w:rsid w:val="000D04B1"/>
    <w:rsid w:val="000D0780"/>
    <w:rsid w:val="000D0B6C"/>
    <w:rsid w:val="000D130B"/>
    <w:rsid w:val="000D1FD8"/>
    <w:rsid w:val="000D2ADA"/>
    <w:rsid w:val="000D2B2B"/>
    <w:rsid w:val="000D2F34"/>
    <w:rsid w:val="000D389B"/>
    <w:rsid w:val="000D406F"/>
    <w:rsid w:val="000D46A5"/>
    <w:rsid w:val="000D4937"/>
    <w:rsid w:val="000D4C67"/>
    <w:rsid w:val="000D4D3C"/>
    <w:rsid w:val="000D4DF2"/>
    <w:rsid w:val="000D5245"/>
    <w:rsid w:val="000D59E9"/>
    <w:rsid w:val="000D6B98"/>
    <w:rsid w:val="000D70F2"/>
    <w:rsid w:val="000D726F"/>
    <w:rsid w:val="000D7C19"/>
    <w:rsid w:val="000D7F12"/>
    <w:rsid w:val="000E0987"/>
    <w:rsid w:val="000E0B88"/>
    <w:rsid w:val="000E19B1"/>
    <w:rsid w:val="000E1A1D"/>
    <w:rsid w:val="000E1A5B"/>
    <w:rsid w:val="000E3A63"/>
    <w:rsid w:val="000E3C3B"/>
    <w:rsid w:val="000E3D11"/>
    <w:rsid w:val="000E3F81"/>
    <w:rsid w:val="000E458C"/>
    <w:rsid w:val="000E488C"/>
    <w:rsid w:val="000E51D8"/>
    <w:rsid w:val="000E55C9"/>
    <w:rsid w:val="000E6230"/>
    <w:rsid w:val="000E65F5"/>
    <w:rsid w:val="000E6A0A"/>
    <w:rsid w:val="000E6AE5"/>
    <w:rsid w:val="000E6E16"/>
    <w:rsid w:val="000E6FC0"/>
    <w:rsid w:val="000E7927"/>
    <w:rsid w:val="000E7A39"/>
    <w:rsid w:val="000E7FAA"/>
    <w:rsid w:val="000F0826"/>
    <w:rsid w:val="000F108D"/>
    <w:rsid w:val="000F1341"/>
    <w:rsid w:val="000F1719"/>
    <w:rsid w:val="000F1FF9"/>
    <w:rsid w:val="000F25FD"/>
    <w:rsid w:val="000F2A2B"/>
    <w:rsid w:val="000F3501"/>
    <w:rsid w:val="000F35F6"/>
    <w:rsid w:val="000F39BE"/>
    <w:rsid w:val="000F3FAC"/>
    <w:rsid w:val="000F3FAF"/>
    <w:rsid w:val="000F4EA3"/>
    <w:rsid w:val="000F5252"/>
    <w:rsid w:val="000F5749"/>
    <w:rsid w:val="000F5A16"/>
    <w:rsid w:val="000F6098"/>
    <w:rsid w:val="000F6E3B"/>
    <w:rsid w:val="000F7070"/>
    <w:rsid w:val="000F7479"/>
    <w:rsid w:val="000F77D6"/>
    <w:rsid w:val="000F790B"/>
    <w:rsid w:val="000F7A9D"/>
    <w:rsid w:val="000F7B28"/>
    <w:rsid w:val="0010086B"/>
    <w:rsid w:val="00101CC3"/>
    <w:rsid w:val="00103297"/>
    <w:rsid w:val="00103447"/>
    <w:rsid w:val="00103ED3"/>
    <w:rsid w:val="00104401"/>
    <w:rsid w:val="00104573"/>
    <w:rsid w:val="00104A19"/>
    <w:rsid w:val="001051E5"/>
    <w:rsid w:val="001059C7"/>
    <w:rsid w:val="00106D2E"/>
    <w:rsid w:val="00107068"/>
    <w:rsid w:val="00107370"/>
    <w:rsid w:val="001127C9"/>
    <w:rsid w:val="00112840"/>
    <w:rsid w:val="00113C11"/>
    <w:rsid w:val="00114319"/>
    <w:rsid w:val="0011437B"/>
    <w:rsid w:val="00115BDF"/>
    <w:rsid w:val="00115F6F"/>
    <w:rsid w:val="0011654D"/>
    <w:rsid w:val="00116623"/>
    <w:rsid w:val="001217D6"/>
    <w:rsid w:val="00121814"/>
    <w:rsid w:val="00122C20"/>
    <w:rsid w:val="00123157"/>
    <w:rsid w:val="001244C1"/>
    <w:rsid w:val="001245F9"/>
    <w:rsid w:val="0012498B"/>
    <w:rsid w:val="00124A3F"/>
    <w:rsid w:val="00124D2D"/>
    <w:rsid w:val="00125070"/>
    <w:rsid w:val="00125851"/>
    <w:rsid w:val="00125EDE"/>
    <w:rsid w:val="001268B4"/>
    <w:rsid w:val="001269FC"/>
    <w:rsid w:val="001274A8"/>
    <w:rsid w:val="00130217"/>
    <w:rsid w:val="00130884"/>
    <w:rsid w:val="00130CC0"/>
    <w:rsid w:val="00131151"/>
    <w:rsid w:val="0013227A"/>
    <w:rsid w:val="001322F4"/>
    <w:rsid w:val="001337CB"/>
    <w:rsid w:val="0013496E"/>
    <w:rsid w:val="00135469"/>
    <w:rsid w:val="00135535"/>
    <w:rsid w:val="00135673"/>
    <w:rsid w:val="0013650F"/>
    <w:rsid w:val="0013691E"/>
    <w:rsid w:val="00137510"/>
    <w:rsid w:val="00137ABC"/>
    <w:rsid w:val="00137B3C"/>
    <w:rsid w:val="00140E3A"/>
    <w:rsid w:val="00141C63"/>
    <w:rsid w:val="001426C0"/>
    <w:rsid w:val="00143343"/>
    <w:rsid w:val="00144991"/>
    <w:rsid w:val="00146115"/>
    <w:rsid w:val="00146168"/>
    <w:rsid w:val="00146843"/>
    <w:rsid w:val="001468DE"/>
    <w:rsid w:val="0014691D"/>
    <w:rsid w:val="001469DE"/>
    <w:rsid w:val="00146B2F"/>
    <w:rsid w:val="00146D4E"/>
    <w:rsid w:val="001472DB"/>
    <w:rsid w:val="00147E54"/>
    <w:rsid w:val="001501E9"/>
    <w:rsid w:val="00152B30"/>
    <w:rsid w:val="00152ECF"/>
    <w:rsid w:val="00153E3D"/>
    <w:rsid w:val="00154A11"/>
    <w:rsid w:val="001555CA"/>
    <w:rsid w:val="00155750"/>
    <w:rsid w:val="00155B5B"/>
    <w:rsid w:val="0015610E"/>
    <w:rsid w:val="00156386"/>
    <w:rsid w:val="001577A3"/>
    <w:rsid w:val="00157BAA"/>
    <w:rsid w:val="00160CBD"/>
    <w:rsid w:val="00161B4D"/>
    <w:rsid w:val="00162337"/>
    <w:rsid w:val="001624A2"/>
    <w:rsid w:val="0016266D"/>
    <w:rsid w:val="00162DAD"/>
    <w:rsid w:val="00162EC4"/>
    <w:rsid w:val="00163494"/>
    <w:rsid w:val="00163F42"/>
    <w:rsid w:val="001644EA"/>
    <w:rsid w:val="0016461A"/>
    <w:rsid w:val="00166CAA"/>
    <w:rsid w:val="00166F17"/>
    <w:rsid w:val="0016721F"/>
    <w:rsid w:val="001675F5"/>
    <w:rsid w:val="00167C0B"/>
    <w:rsid w:val="00170F7A"/>
    <w:rsid w:val="00171AC8"/>
    <w:rsid w:val="0017223E"/>
    <w:rsid w:val="001726C0"/>
    <w:rsid w:val="001726C6"/>
    <w:rsid w:val="001729E4"/>
    <w:rsid w:val="0017332D"/>
    <w:rsid w:val="00174E32"/>
    <w:rsid w:val="00175488"/>
    <w:rsid w:val="001761C9"/>
    <w:rsid w:val="001763E5"/>
    <w:rsid w:val="00176721"/>
    <w:rsid w:val="0017775B"/>
    <w:rsid w:val="00177C78"/>
    <w:rsid w:val="00177CB0"/>
    <w:rsid w:val="00180B27"/>
    <w:rsid w:val="00180E3A"/>
    <w:rsid w:val="00180F96"/>
    <w:rsid w:val="00182C85"/>
    <w:rsid w:val="00183C6F"/>
    <w:rsid w:val="00184844"/>
    <w:rsid w:val="0018538F"/>
    <w:rsid w:val="00185E14"/>
    <w:rsid w:val="00186CC7"/>
    <w:rsid w:val="001870B1"/>
    <w:rsid w:val="00190030"/>
    <w:rsid w:val="001902A6"/>
    <w:rsid w:val="00191603"/>
    <w:rsid w:val="00192FB5"/>
    <w:rsid w:val="00193483"/>
    <w:rsid w:val="00193B48"/>
    <w:rsid w:val="001957E4"/>
    <w:rsid w:val="00196310"/>
    <w:rsid w:val="0019648A"/>
    <w:rsid w:val="001969D3"/>
    <w:rsid w:val="0019726D"/>
    <w:rsid w:val="001A07F2"/>
    <w:rsid w:val="001A13FE"/>
    <w:rsid w:val="001A1448"/>
    <w:rsid w:val="001A17B6"/>
    <w:rsid w:val="001A1901"/>
    <w:rsid w:val="001A1E04"/>
    <w:rsid w:val="001A2B5D"/>
    <w:rsid w:val="001A3002"/>
    <w:rsid w:val="001A5307"/>
    <w:rsid w:val="001A57C6"/>
    <w:rsid w:val="001A585D"/>
    <w:rsid w:val="001A7339"/>
    <w:rsid w:val="001A7ECD"/>
    <w:rsid w:val="001B08A2"/>
    <w:rsid w:val="001B25B4"/>
    <w:rsid w:val="001B27E3"/>
    <w:rsid w:val="001B36E8"/>
    <w:rsid w:val="001B4DA7"/>
    <w:rsid w:val="001B4F68"/>
    <w:rsid w:val="001B5015"/>
    <w:rsid w:val="001B5B3B"/>
    <w:rsid w:val="001B641E"/>
    <w:rsid w:val="001B647E"/>
    <w:rsid w:val="001B664D"/>
    <w:rsid w:val="001B69D5"/>
    <w:rsid w:val="001B70F6"/>
    <w:rsid w:val="001B7713"/>
    <w:rsid w:val="001B775B"/>
    <w:rsid w:val="001B776B"/>
    <w:rsid w:val="001C0056"/>
    <w:rsid w:val="001C12E5"/>
    <w:rsid w:val="001C195B"/>
    <w:rsid w:val="001C1CAC"/>
    <w:rsid w:val="001C2056"/>
    <w:rsid w:val="001C228A"/>
    <w:rsid w:val="001C25D2"/>
    <w:rsid w:val="001C2BAD"/>
    <w:rsid w:val="001C32BC"/>
    <w:rsid w:val="001C4A95"/>
    <w:rsid w:val="001C6280"/>
    <w:rsid w:val="001C634F"/>
    <w:rsid w:val="001C63C1"/>
    <w:rsid w:val="001C729F"/>
    <w:rsid w:val="001C796D"/>
    <w:rsid w:val="001C7A54"/>
    <w:rsid w:val="001D05C2"/>
    <w:rsid w:val="001D16E7"/>
    <w:rsid w:val="001D17F8"/>
    <w:rsid w:val="001D1FB3"/>
    <w:rsid w:val="001D2024"/>
    <w:rsid w:val="001D284F"/>
    <w:rsid w:val="001D28B4"/>
    <w:rsid w:val="001D4363"/>
    <w:rsid w:val="001D43F7"/>
    <w:rsid w:val="001D5168"/>
    <w:rsid w:val="001D6A4C"/>
    <w:rsid w:val="001E011D"/>
    <w:rsid w:val="001E0761"/>
    <w:rsid w:val="001E0D45"/>
    <w:rsid w:val="001E0F49"/>
    <w:rsid w:val="001E153D"/>
    <w:rsid w:val="001E208C"/>
    <w:rsid w:val="001E2E7A"/>
    <w:rsid w:val="001E314A"/>
    <w:rsid w:val="001E4971"/>
    <w:rsid w:val="001E4F02"/>
    <w:rsid w:val="001E4FEA"/>
    <w:rsid w:val="001E5132"/>
    <w:rsid w:val="001E5536"/>
    <w:rsid w:val="001E5589"/>
    <w:rsid w:val="001E58C6"/>
    <w:rsid w:val="001E5DEC"/>
    <w:rsid w:val="001E5FD5"/>
    <w:rsid w:val="001E6146"/>
    <w:rsid w:val="001E6847"/>
    <w:rsid w:val="001E6996"/>
    <w:rsid w:val="001E6ABA"/>
    <w:rsid w:val="001E6CF4"/>
    <w:rsid w:val="001E6D8B"/>
    <w:rsid w:val="001E7412"/>
    <w:rsid w:val="001E7E54"/>
    <w:rsid w:val="001E7EA2"/>
    <w:rsid w:val="001F0415"/>
    <w:rsid w:val="001F0A17"/>
    <w:rsid w:val="001F1584"/>
    <w:rsid w:val="001F1FCC"/>
    <w:rsid w:val="001F2DD3"/>
    <w:rsid w:val="001F314C"/>
    <w:rsid w:val="001F33E6"/>
    <w:rsid w:val="001F34B9"/>
    <w:rsid w:val="001F3717"/>
    <w:rsid w:val="001F3C83"/>
    <w:rsid w:val="001F3EA2"/>
    <w:rsid w:val="001F42D3"/>
    <w:rsid w:val="001F440F"/>
    <w:rsid w:val="001F4A72"/>
    <w:rsid w:val="001F4B1F"/>
    <w:rsid w:val="001F4CC8"/>
    <w:rsid w:val="001F51F9"/>
    <w:rsid w:val="001F55DA"/>
    <w:rsid w:val="001F5928"/>
    <w:rsid w:val="001F716B"/>
    <w:rsid w:val="001F71B9"/>
    <w:rsid w:val="001F73DF"/>
    <w:rsid w:val="001F7698"/>
    <w:rsid w:val="00200765"/>
    <w:rsid w:val="00200DBB"/>
    <w:rsid w:val="00201BC5"/>
    <w:rsid w:val="00203252"/>
    <w:rsid w:val="0020412A"/>
    <w:rsid w:val="0020445E"/>
    <w:rsid w:val="00204C2E"/>
    <w:rsid w:val="0020529D"/>
    <w:rsid w:val="002054AE"/>
    <w:rsid w:val="00206793"/>
    <w:rsid w:val="0020717A"/>
    <w:rsid w:val="002071C4"/>
    <w:rsid w:val="0020788F"/>
    <w:rsid w:val="002109D7"/>
    <w:rsid w:val="002120A8"/>
    <w:rsid w:val="0021264A"/>
    <w:rsid w:val="002128B2"/>
    <w:rsid w:val="00212FAD"/>
    <w:rsid w:val="002131C8"/>
    <w:rsid w:val="00214CCA"/>
    <w:rsid w:val="00214F05"/>
    <w:rsid w:val="0021571B"/>
    <w:rsid w:val="0021649D"/>
    <w:rsid w:val="00216645"/>
    <w:rsid w:val="00216951"/>
    <w:rsid w:val="00216B93"/>
    <w:rsid w:val="00216CE9"/>
    <w:rsid w:val="002172A2"/>
    <w:rsid w:val="00217F0C"/>
    <w:rsid w:val="00220181"/>
    <w:rsid w:val="002203B2"/>
    <w:rsid w:val="00220B95"/>
    <w:rsid w:val="00220C53"/>
    <w:rsid w:val="00220C7B"/>
    <w:rsid w:val="00221582"/>
    <w:rsid w:val="002217E7"/>
    <w:rsid w:val="00221B3C"/>
    <w:rsid w:val="0022236B"/>
    <w:rsid w:val="00222523"/>
    <w:rsid w:val="002228C8"/>
    <w:rsid w:val="00223742"/>
    <w:rsid w:val="00224688"/>
    <w:rsid w:val="00224CB2"/>
    <w:rsid w:val="00225F87"/>
    <w:rsid w:val="002261E7"/>
    <w:rsid w:val="00226CB7"/>
    <w:rsid w:val="0022744F"/>
    <w:rsid w:val="00230111"/>
    <w:rsid w:val="00230953"/>
    <w:rsid w:val="002309AF"/>
    <w:rsid w:val="00230B44"/>
    <w:rsid w:val="00232188"/>
    <w:rsid w:val="00232731"/>
    <w:rsid w:val="00232C62"/>
    <w:rsid w:val="00232D81"/>
    <w:rsid w:val="0023336E"/>
    <w:rsid w:val="002341EF"/>
    <w:rsid w:val="00234A03"/>
    <w:rsid w:val="0023555E"/>
    <w:rsid w:val="00235D2E"/>
    <w:rsid w:val="00235E19"/>
    <w:rsid w:val="00236624"/>
    <w:rsid w:val="00237824"/>
    <w:rsid w:val="00237CF4"/>
    <w:rsid w:val="00237E76"/>
    <w:rsid w:val="0024072D"/>
    <w:rsid w:val="002409F1"/>
    <w:rsid w:val="002416E4"/>
    <w:rsid w:val="0024181F"/>
    <w:rsid w:val="002423D1"/>
    <w:rsid w:val="00242A26"/>
    <w:rsid w:val="002430E4"/>
    <w:rsid w:val="00244312"/>
    <w:rsid w:val="002447B3"/>
    <w:rsid w:val="00244EC9"/>
    <w:rsid w:val="00245B24"/>
    <w:rsid w:val="00245F32"/>
    <w:rsid w:val="0024697D"/>
    <w:rsid w:val="00247C07"/>
    <w:rsid w:val="00247C4A"/>
    <w:rsid w:val="00247D59"/>
    <w:rsid w:val="00251456"/>
    <w:rsid w:val="002519FF"/>
    <w:rsid w:val="00251DE1"/>
    <w:rsid w:val="00251E1B"/>
    <w:rsid w:val="002522E1"/>
    <w:rsid w:val="00252488"/>
    <w:rsid w:val="00252A85"/>
    <w:rsid w:val="00253414"/>
    <w:rsid w:val="00253561"/>
    <w:rsid w:val="00253817"/>
    <w:rsid w:val="00253D7C"/>
    <w:rsid w:val="00254F87"/>
    <w:rsid w:val="00255836"/>
    <w:rsid w:val="0025592F"/>
    <w:rsid w:val="00255EAC"/>
    <w:rsid w:val="00256B9A"/>
    <w:rsid w:val="00257F9B"/>
    <w:rsid w:val="00257FF0"/>
    <w:rsid w:val="00261ECC"/>
    <w:rsid w:val="0026204E"/>
    <w:rsid w:val="002625C3"/>
    <w:rsid w:val="00262A6D"/>
    <w:rsid w:val="00263A92"/>
    <w:rsid w:val="00263C85"/>
    <w:rsid w:val="00263E30"/>
    <w:rsid w:val="00263E3D"/>
    <w:rsid w:val="0026562D"/>
    <w:rsid w:val="00265B9F"/>
    <w:rsid w:val="002664BD"/>
    <w:rsid w:val="00266696"/>
    <w:rsid w:val="002667BD"/>
    <w:rsid w:val="0026687B"/>
    <w:rsid w:val="002670B5"/>
    <w:rsid w:val="002671F4"/>
    <w:rsid w:val="0026728B"/>
    <w:rsid w:val="002675ED"/>
    <w:rsid w:val="002678F4"/>
    <w:rsid w:val="00267A01"/>
    <w:rsid w:val="00267A32"/>
    <w:rsid w:val="00267A6E"/>
    <w:rsid w:val="00267E33"/>
    <w:rsid w:val="00267F0D"/>
    <w:rsid w:val="00267FCA"/>
    <w:rsid w:val="002709C4"/>
    <w:rsid w:val="00271336"/>
    <w:rsid w:val="00271AD8"/>
    <w:rsid w:val="00271D10"/>
    <w:rsid w:val="0027261E"/>
    <w:rsid w:val="00272686"/>
    <w:rsid w:val="00273392"/>
    <w:rsid w:val="002736A5"/>
    <w:rsid w:val="00274369"/>
    <w:rsid w:val="00274E01"/>
    <w:rsid w:val="00275B7C"/>
    <w:rsid w:val="00276329"/>
    <w:rsid w:val="00277496"/>
    <w:rsid w:val="00277CC2"/>
    <w:rsid w:val="00280757"/>
    <w:rsid w:val="0028080A"/>
    <w:rsid w:val="002821C7"/>
    <w:rsid w:val="002828B0"/>
    <w:rsid w:val="0028350E"/>
    <w:rsid w:val="00283770"/>
    <w:rsid w:val="00284ABD"/>
    <w:rsid w:val="00284E73"/>
    <w:rsid w:val="00286E7C"/>
    <w:rsid w:val="00287CBB"/>
    <w:rsid w:val="00287CD6"/>
    <w:rsid w:val="00290712"/>
    <w:rsid w:val="00290817"/>
    <w:rsid w:val="00291C59"/>
    <w:rsid w:val="00292549"/>
    <w:rsid w:val="0029275B"/>
    <w:rsid w:val="00292D09"/>
    <w:rsid w:val="00293ECE"/>
    <w:rsid w:val="002944F4"/>
    <w:rsid w:val="00294589"/>
    <w:rsid w:val="00294744"/>
    <w:rsid w:val="0029584A"/>
    <w:rsid w:val="00295932"/>
    <w:rsid w:val="002976A9"/>
    <w:rsid w:val="00297EDE"/>
    <w:rsid w:val="002A0674"/>
    <w:rsid w:val="002A0941"/>
    <w:rsid w:val="002A0972"/>
    <w:rsid w:val="002A0D28"/>
    <w:rsid w:val="002A0EA1"/>
    <w:rsid w:val="002A187B"/>
    <w:rsid w:val="002A2360"/>
    <w:rsid w:val="002A28D5"/>
    <w:rsid w:val="002A2CA4"/>
    <w:rsid w:val="002A3831"/>
    <w:rsid w:val="002A41D3"/>
    <w:rsid w:val="002A438F"/>
    <w:rsid w:val="002A481B"/>
    <w:rsid w:val="002A5AB9"/>
    <w:rsid w:val="002A5C35"/>
    <w:rsid w:val="002A5F78"/>
    <w:rsid w:val="002A6FD7"/>
    <w:rsid w:val="002A7330"/>
    <w:rsid w:val="002A7334"/>
    <w:rsid w:val="002A77B4"/>
    <w:rsid w:val="002A7AEE"/>
    <w:rsid w:val="002A7FF0"/>
    <w:rsid w:val="002B0090"/>
    <w:rsid w:val="002B1128"/>
    <w:rsid w:val="002B1CA0"/>
    <w:rsid w:val="002B1CFE"/>
    <w:rsid w:val="002B1E1E"/>
    <w:rsid w:val="002B25E3"/>
    <w:rsid w:val="002B281B"/>
    <w:rsid w:val="002B2CB8"/>
    <w:rsid w:val="002B31EC"/>
    <w:rsid w:val="002B3975"/>
    <w:rsid w:val="002B3D5C"/>
    <w:rsid w:val="002B3E0F"/>
    <w:rsid w:val="002B4839"/>
    <w:rsid w:val="002B497F"/>
    <w:rsid w:val="002B4B46"/>
    <w:rsid w:val="002B6754"/>
    <w:rsid w:val="002B6A71"/>
    <w:rsid w:val="002B708C"/>
    <w:rsid w:val="002B75DA"/>
    <w:rsid w:val="002B782B"/>
    <w:rsid w:val="002B78A1"/>
    <w:rsid w:val="002B7D2A"/>
    <w:rsid w:val="002C0074"/>
    <w:rsid w:val="002C0081"/>
    <w:rsid w:val="002C010E"/>
    <w:rsid w:val="002C243F"/>
    <w:rsid w:val="002C2814"/>
    <w:rsid w:val="002C2DAB"/>
    <w:rsid w:val="002C31E8"/>
    <w:rsid w:val="002C4482"/>
    <w:rsid w:val="002C45E3"/>
    <w:rsid w:val="002C5107"/>
    <w:rsid w:val="002C5AA1"/>
    <w:rsid w:val="002C6132"/>
    <w:rsid w:val="002C63D4"/>
    <w:rsid w:val="002C66C3"/>
    <w:rsid w:val="002C7BFF"/>
    <w:rsid w:val="002C7C9E"/>
    <w:rsid w:val="002D0B06"/>
    <w:rsid w:val="002D25C9"/>
    <w:rsid w:val="002D2612"/>
    <w:rsid w:val="002D26CA"/>
    <w:rsid w:val="002D31E1"/>
    <w:rsid w:val="002D3BEC"/>
    <w:rsid w:val="002D5FB1"/>
    <w:rsid w:val="002D602B"/>
    <w:rsid w:val="002D63E5"/>
    <w:rsid w:val="002D6B3D"/>
    <w:rsid w:val="002D6B4C"/>
    <w:rsid w:val="002D70E6"/>
    <w:rsid w:val="002D7703"/>
    <w:rsid w:val="002D7794"/>
    <w:rsid w:val="002E02CF"/>
    <w:rsid w:val="002E07B7"/>
    <w:rsid w:val="002E1087"/>
    <w:rsid w:val="002E13FA"/>
    <w:rsid w:val="002E1674"/>
    <w:rsid w:val="002E1D8B"/>
    <w:rsid w:val="002E1DE9"/>
    <w:rsid w:val="002E2240"/>
    <w:rsid w:val="002E2CD9"/>
    <w:rsid w:val="002E36BC"/>
    <w:rsid w:val="002E3CBD"/>
    <w:rsid w:val="002E4D95"/>
    <w:rsid w:val="002E5193"/>
    <w:rsid w:val="002E5E39"/>
    <w:rsid w:val="002E6B84"/>
    <w:rsid w:val="002E7B96"/>
    <w:rsid w:val="002E7D62"/>
    <w:rsid w:val="002F1472"/>
    <w:rsid w:val="002F1B60"/>
    <w:rsid w:val="002F2370"/>
    <w:rsid w:val="002F2633"/>
    <w:rsid w:val="002F2E7F"/>
    <w:rsid w:val="002F3982"/>
    <w:rsid w:val="002F3C13"/>
    <w:rsid w:val="002F3EC0"/>
    <w:rsid w:val="002F3F8E"/>
    <w:rsid w:val="002F5372"/>
    <w:rsid w:val="002F55BA"/>
    <w:rsid w:val="002F68B1"/>
    <w:rsid w:val="002F6BEE"/>
    <w:rsid w:val="0030006E"/>
    <w:rsid w:val="003004D3"/>
    <w:rsid w:val="00300F39"/>
    <w:rsid w:val="0030179B"/>
    <w:rsid w:val="003017E0"/>
    <w:rsid w:val="003022E4"/>
    <w:rsid w:val="003023D5"/>
    <w:rsid w:val="00302568"/>
    <w:rsid w:val="00302CCF"/>
    <w:rsid w:val="00302D93"/>
    <w:rsid w:val="003035B7"/>
    <w:rsid w:val="00303C24"/>
    <w:rsid w:val="003041F9"/>
    <w:rsid w:val="003043E5"/>
    <w:rsid w:val="0030533D"/>
    <w:rsid w:val="00305872"/>
    <w:rsid w:val="0030613C"/>
    <w:rsid w:val="00306141"/>
    <w:rsid w:val="00306167"/>
    <w:rsid w:val="00307900"/>
    <w:rsid w:val="0031022E"/>
    <w:rsid w:val="00310849"/>
    <w:rsid w:val="00310B6A"/>
    <w:rsid w:val="0031113B"/>
    <w:rsid w:val="00311967"/>
    <w:rsid w:val="00311DF0"/>
    <w:rsid w:val="00311F17"/>
    <w:rsid w:val="00312EAA"/>
    <w:rsid w:val="0031306F"/>
    <w:rsid w:val="00313828"/>
    <w:rsid w:val="00313C22"/>
    <w:rsid w:val="00313E3B"/>
    <w:rsid w:val="00314B81"/>
    <w:rsid w:val="00314C9B"/>
    <w:rsid w:val="00315016"/>
    <w:rsid w:val="003166C0"/>
    <w:rsid w:val="00316B7C"/>
    <w:rsid w:val="00316FBF"/>
    <w:rsid w:val="00316FD2"/>
    <w:rsid w:val="00317535"/>
    <w:rsid w:val="00317A17"/>
    <w:rsid w:val="00320444"/>
    <w:rsid w:val="00321442"/>
    <w:rsid w:val="00321574"/>
    <w:rsid w:val="0032174E"/>
    <w:rsid w:val="00321AE5"/>
    <w:rsid w:val="003227AD"/>
    <w:rsid w:val="00322B9D"/>
    <w:rsid w:val="0032322C"/>
    <w:rsid w:val="003233C5"/>
    <w:rsid w:val="00323465"/>
    <w:rsid w:val="00323C36"/>
    <w:rsid w:val="00323E47"/>
    <w:rsid w:val="00324115"/>
    <w:rsid w:val="00324227"/>
    <w:rsid w:val="003245E1"/>
    <w:rsid w:val="003250E9"/>
    <w:rsid w:val="003251EC"/>
    <w:rsid w:val="0032546F"/>
    <w:rsid w:val="00326C54"/>
    <w:rsid w:val="00326CD9"/>
    <w:rsid w:val="00330B24"/>
    <w:rsid w:val="00330E23"/>
    <w:rsid w:val="00331059"/>
    <w:rsid w:val="00331157"/>
    <w:rsid w:val="00331983"/>
    <w:rsid w:val="00331AC7"/>
    <w:rsid w:val="0033222C"/>
    <w:rsid w:val="003324A4"/>
    <w:rsid w:val="003354B0"/>
    <w:rsid w:val="00335A34"/>
    <w:rsid w:val="00336C23"/>
    <w:rsid w:val="00336EC0"/>
    <w:rsid w:val="00336F84"/>
    <w:rsid w:val="00336F99"/>
    <w:rsid w:val="003373AA"/>
    <w:rsid w:val="0033742A"/>
    <w:rsid w:val="00337E92"/>
    <w:rsid w:val="00337F95"/>
    <w:rsid w:val="00341EC5"/>
    <w:rsid w:val="00342778"/>
    <w:rsid w:val="00342BAE"/>
    <w:rsid w:val="00343E25"/>
    <w:rsid w:val="00344036"/>
    <w:rsid w:val="003447BD"/>
    <w:rsid w:val="003448B2"/>
    <w:rsid w:val="00345CFD"/>
    <w:rsid w:val="003468D1"/>
    <w:rsid w:val="00346B8D"/>
    <w:rsid w:val="00346D1F"/>
    <w:rsid w:val="00350724"/>
    <w:rsid w:val="00350E98"/>
    <w:rsid w:val="003516A8"/>
    <w:rsid w:val="00351B26"/>
    <w:rsid w:val="0035230A"/>
    <w:rsid w:val="0035270E"/>
    <w:rsid w:val="00352A4A"/>
    <w:rsid w:val="00352E3C"/>
    <w:rsid w:val="003530E9"/>
    <w:rsid w:val="003537DE"/>
    <w:rsid w:val="0035444C"/>
    <w:rsid w:val="00354967"/>
    <w:rsid w:val="00354D5C"/>
    <w:rsid w:val="00354E50"/>
    <w:rsid w:val="00354F17"/>
    <w:rsid w:val="0035531A"/>
    <w:rsid w:val="00356441"/>
    <w:rsid w:val="003564EF"/>
    <w:rsid w:val="00356B2E"/>
    <w:rsid w:val="00356BDD"/>
    <w:rsid w:val="0035703E"/>
    <w:rsid w:val="0035755A"/>
    <w:rsid w:val="0035766A"/>
    <w:rsid w:val="00357697"/>
    <w:rsid w:val="00361904"/>
    <w:rsid w:val="00361C3E"/>
    <w:rsid w:val="0036295E"/>
    <w:rsid w:val="00362AF6"/>
    <w:rsid w:val="00362B0E"/>
    <w:rsid w:val="0036406A"/>
    <w:rsid w:val="003642DD"/>
    <w:rsid w:val="00364CB3"/>
    <w:rsid w:val="0036525A"/>
    <w:rsid w:val="003661AA"/>
    <w:rsid w:val="0036630A"/>
    <w:rsid w:val="003664C0"/>
    <w:rsid w:val="003667B0"/>
    <w:rsid w:val="00366CE7"/>
    <w:rsid w:val="00366F2B"/>
    <w:rsid w:val="003677D9"/>
    <w:rsid w:val="00367B66"/>
    <w:rsid w:val="00367C5B"/>
    <w:rsid w:val="00370844"/>
    <w:rsid w:val="00371123"/>
    <w:rsid w:val="00371387"/>
    <w:rsid w:val="00371C13"/>
    <w:rsid w:val="00372D7B"/>
    <w:rsid w:val="00372E39"/>
    <w:rsid w:val="00373BA4"/>
    <w:rsid w:val="00373C96"/>
    <w:rsid w:val="00373E9B"/>
    <w:rsid w:val="003742E2"/>
    <w:rsid w:val="0037446C"/>
    <w:rsid w:val="00374967"/>
    <w:rsid w:val="003756C0"/>
    <w:rsid w:val="003756FF"/>
    <w:rsid w:val="003763DB"/>
    <w:rsid w:val="00376DA3"/>
    <w:rsid w:val="00376DF9"/>
    <w:rsid w:val="00376FB7"/>
    <w:rsid w:val="0037750B"/>
    <w:rsid w:val="0038055E"/>
    <w:rsid w:val="00382C82"/>
    <w:rsid w:val="00382CFE"/>
    <w:rsid w:val="003835A9"/>
    <w:rsid w:val="003847D6"/>
    <w:rsid w:val="00385D04"/>
    <w:rsid w:val="0038623B"/>
    <w:rsid w:val="00387D17"/>
    <w:rsid w:val="003906EB"/>
    <w:rsid w:val="003910B5"/>
    <w:rsid w:val="00391130"/>
    <w:rsid w:val="003918DE"/>
    <w:rsid w:val="003921BF"/>
    <w:rsid w:val="003927D4"/>
    <w:rsid w:val="003929AA"/>
    <w:rsid w:val="00392FC8"/>
    <w:rsid w:val="003934C2"/>
    <w:rsid w:val="0039356C"/>
    <w:rsid w:val="003941D3"/>
    <w:rsid w:val="0039444C"/>
    <w:rsid w:val="00394A3E"/>
    <w:rsid w:val="00394DE8"/>
    <w:rsid w:val="003958CB"/>
    <w:rsid w:val="00395BF5"/>
    <w:rsid w:val="00395D95"/>
    <w:rsid w:val="00396EC6"/>
    <w:rsid w:val="00396FD4"/>
    <w:rsid w:val="003975A0"/>
    <w:rsid w:val="0039793F"/>
    <w:rsid w:val="00397D87"/>
    <w:rsid w:val="003A19F3"/>
    <w:rsid w:val="003A297B"/>
    <w:rsid w:val="003A2B9D"/>
    <w:rsid w:val="003A47E1"/>
    <w:rsid w:val="003A5178"/>
    <w:rsid w:val="003A521A"/>
    <w:rsid w:val="003A562E"/>
    <w:rsid w:val="003A6A9B"/>
    <w:rsid w:val="003A6E57"/>
    <w:rsid w:val="003A7407"/>
    <w:rsid w:val="003A7AE7"/>
    <w:rsid w:val="003A7B69"/>
    <w:rsid w:val="003A7EB9"/>
    <w:rsid w:val="003B0A79"/>
    <w:rsid w:val="003B0BF3"/>
    <w:rsid w:val="003B167C"/>
    <w:rsid w:val="003B1824"/>
    <w:rsid w:val="003B3658"/>
    <w:rsid w:val="003B3BD1"/>
    <w:rsid w:val="003B3E68"/>
    <w:rsid w:val="003B3FDA"/>
    <w:rsid w:val="003B452E"/>
    <w:rsid w:val="003B4984"/>
    <w:rsid w:val="003B4BFD"/>
    <w:rsid w:val="003B54C7"/>
    <w:rsid w:val="003B562F"/>
    <w:rsid w:val="003B5B1E"/>
    <w:rsid w:val="003B6794"/>
    <w:rsid w:val="003B777D"/>
    <w:rsid w:val="003C10FB"/>
    <w:rsid w:val="003C1B6B"/>
    <w:rsid w:val="003C2695"/>
    <w:rsid w:val="003C2BD8"/>
    <w:rsid w:val="003C2D38"/>
    <w:rsid w:val="003C394D"/>
    <w:rsid w:val="003C3960"/>
    <w:rsid w:val="003C46EE"/>
    <w:rsid w:val="003C4C66"/>
    <w:rsid w:val="003C4EDE"/>
    <w:rsid w:val="003C5C15"/>
    <w:rsid w:val="003C6245"/>
    <w:rsid w:val="003C637F"/>
    <w:rsid w:val="003C6A57"/>
    <w:rsid w:val="003C7659"/>
    <w:rsid w:val="003C7AD2"/>
    <w:rsid w:val="003D053D"/>
    <w:rsid w:val="003D10A0"/>
    <w:rsid w:val="003D19C1"/>
    <w:rsid w:val="003D1F81"/>
    <w:rsid w:val="003D23BA"/>
    <w:rsid w:val="003D29A4"/>
    <w:rsid w:val="003D3186"/>
    <w:rsid w:val="003D3BE4"/>
    <w:rsid w:val="003D3F85"/>
    <w:rsid w:val="003D4907"/>
    <w:rsid w:val="003D4B67"/>
    <w:rsid w:val="003D4F18"/>
    <w:rsid w:val="003D53F6"/>
    <w:rsid w:val="003D583D"/>
    <w:rsid w:val="003D5C2F"/>
    <w:rsid w:val="003D613B"/>
    <w:rsid w:val="003D6A0C"/>
    <w:rsid w:val="003D7EE5"/>
    <w:rsid w:val="003E0036"/>
    <w:rsid w:val="003E0493"/>
    <w:rsid w:val="003E0A63"/>
    <w:rsid w:val="003E110E"/>
    <w:rsid w:val="003E1496"/>
    <w:rsid w:val="003E2ADE"/>
    <w:rsid w:val="003E3025"/>
    <w:rsid w:val="003E39B4"/>
    <w:rsid w:val="003E3F05"/>
    <w:rsid w:val="003E58AE"/>
    <w:rsid w:val="003E5C81"/>
    <w:rsid w:val="003E5EE2"/>
    <w:rsid w:val="003E6F79"/>
    <w:rsid w:val="003E724C"/>
    <w:rsid w:val="003E7367"/>
    <w:rsid w:val="003F04AF"/>
    <w:rsid w:val="003F096E"/>
    <w:rsid w:val="003F1B52"/>
    <w:rsid w:val="003F2C10"/>
    <w:rsid w:val="003F2C62"/>
    <w:rsid w:val="003F525D"/>
    <w:rsid w:val="003F5B7F"/>
    <w:rsid w:val="003F5C92"/>
    <w:rsid w:val="003F5FCE"/>
    <w:rsid w:val="00400113"/>
    <w:rsid w:val="0040112C"/>
    <w:rsid w:val="0040125E"/>
    <w:rsid w:val="0040223D"/>
    <w:rsid w:val="00403748"/>
    <w:rsid w:val="00403753"/>
    <w:rsid w:val="004041EF"/>
    <w:rsid w:val="00404A51"/>
    <w:rsid w:val="0040506E"/>
    <w:rsid w:val="0040549C"/>
    <w:rsid w:val="00405EC6"/>
    <w:rsid w:val="00407040"/>
    <w:rsid w:val="004077CA"/>
    <w:rsid w:val="0041002B"/>
    <w:rsid w:val="004101A7"/>
    <w:rsid w:val="00410452"/>
    <w:rsid w:val="00410540"/>
    <w:rsid w:val="00411060"/>
    <w:rsid w:val="004115E6"/>
    <w:rsid w:val="004118E0"/>
    <w:rsid w:val="0041228F"/>
    <w:rsid w:val="004126E0"/>
    <w:rsid w:val="00413B3C"/>
    <w:rsid w:val="00415A4A"/>
    <w:rsid w:val="00415DD4"/>
    <w:rsid w:val="0041621D"/>
    <w:rsid w:val="004163D4"/>
    <w:rsid w:val="00416CA6"/>
    <w:rsid w:val="00420494"/>
    <w:rsid w:val="00420BC8"/>
    <w:rsid w:val="00420D52"/>
    <w:rsid w:val="00421372"/>
    <w:rsid w:val="004218C8"/>
    <w:rsid w:val="00421A0A"/>
    <w:rsid w:val="00421D71"/>
    <w:rsid w:val="004222D9"/>
    <w:rsid w:val="00423005"/>
    <w:rsid w:val="00423AB4"/>
    <w:rsid w:val="0042436C"/>
    <w:rsid w:val="004246F9"/>
    <w:rsid w:val="004252FF"/>
    <w:rsid w:val="004254D0"/>
    <w:rsid w:val="00425A36"/>
    <w:rsid w:val="00427B63"/>
    <w:rsid w:val="004302A8"/>
    <w:rsid w:val="004305E9"/>
    <w:rsid w:val="004314F9"/>
    <w:rsid w:val="004319FF"/>
    <w:rsid w:val="004328DA"/>
    <w:rsid w:val="004333F1"/>
    <w:rsid w:val="00433872"/>
    <w:rsid w:val="00433881"/>
    <w:rsid w:val="00433DA8"/>
    <w:rsid w:val="00433F9A"/>
    <w:rsid w:val="0043460D"/>
    <w:rsid w:val="0043477E"/>
    <w:rsid w:val="00434BB7"/>
    <w:rsid w:val="00435231"/>
    <w:rsid w:val="004356A2"/>
    <w:rsid w:val="00437C1C"/>
    <w:rsid w:val="004402DD"/>
    <w:rsid w:val="00440AFE"/>
    <w:rsid w:val="004415DF"/>
    <w:rsid w:val="0044179F"/>
    <w:rsid w:val="00441B18"/>
    <w:rsid w:val="00441C80"/>
    <w:rsid w:val="004423C5"/>
    <w:rsid w:val="004425FF"/>
    <w:rsid w:val="00444AE2"/>
    <w:rsid w:val="00445281"/>
    <w:rsid w:val="0044544B"/>
    <w:rsid w:val="00445AC4"/>
    <w:rsid w:val="00446C14"/>
    <w:rsid w:val="0044707A"/>
    <w:rsid w:val="00447614"/>
    <w:rsid w:val="00447624"/>
    <w:rsid w:val="004502B8"/>
    <w:rsid w:val="00450567"/>
    <w:rsid w:val="004506B1"/>
    <w:rsid w:val="004506C3"/>
    <w:rsid w:val="00451429"/>
    <w:rsid w:val="004517CF"/>
    <w:rsid w:val="004526B8"/>
    <w:rsid w:val="00452E02"/>
    <w:rsid w:val="00452F91"/>
    <w:rsid w:val="00453DFD"/>
    <w:rsid w:val="00453F07"/>
    <w:rsid w:val="00454937"/>
    <w:rsid w:val="00454FF4"/>
    <w:rsid w:val="0045503D"/>
    <w:rsid w:val="00456A55"/>
    <w:rsid w:val="00456F9E"/>
    <w:rsid w:val="00457993"/>
    <w:rsid w:val="004627F1"/>
    <w:rsid w:val="0046305B"/>
    <w:rsid w:val="0046367E"/>
    <w:rsid w:val="00463850"/>
    <w:rsid w:val="00463893"/>
    <w:rsid w:val="00463D6E"/>
    <w:rsid w:val="00463E46"/>
    <w:rsid w:val="0046528C"/>
    <w:rsid w:val="00465533"/>
    <w:rsid w:val="00465F9B"/>
    <w:rsid w:val="0046679A"/>
    <w:rsid w:val="004667A6"/>
    <w:rsid w:val="004677BB"/>
    <w:rsid w:val="00467CB8"/>
    <w:rsid w:val="00470627"/>
    <w:rsid w:val="00471154"/>
    <w:rsid w:val="0047189A"/>
    <w:rsid w:val="00471DCA"/>
    <w:rsid w:val="004728F7"/>
    <w:rsid w:val="0047359F"/>
    <w:rsid w:val="004740C2"/>
    <w:rsid w:val="00474233"/>
    <w:rsid w:val="004744E8"/>
    <w:rsid w:val="00474A6E"/>
    <w:rsid w:val="00474D7B"/>
    <w:rsid w:val="00475EDE"/>
    <w:rsid w:val="004764BB"/>
    <w:rsid w:val="00476515"/>
    <w:rsid w:val="00476568"/>
    <w:rsid w:val="00476E49"/>
    <w:rsid w:val="00476EC0"/>
    <w:rsid w:val="004774A4"/>
    <w:rsid w:val="00480284"/>
    <w:rsid w:val="00480DE7"/>
    <w:rsid w:val="00481EE6"/>
    <w:rsid w:val="00482283"/>
    <w:rsid w:val="004824C6"/>
    <w:rsid w:val="004836A8"/>
    <w:rsid w:val="0048395B"/>
    <w:rsid w:val="004848A6"/>
    <w:rsid w:val="004855FD"/>
    <w:rsid w:val="00486BF3"/>
    <w:rsid w:val="00487731"/>
    <w:rsid w:val="00490B41"/>
    <w:rsid w:val="004920D1"/>
    <w:rsid w:val="004925A3"/>
    <w:rsid w:val="00493243"/>
    <w:rsid w:val="004935F2"/>
    <w:rsid w:val="00493925"/>
    <w:rsid w:val="00493E45"/>
    <w:rsid w:val="00494C52"/>
    <w:rsid w:val="00494D6E"/>
    <w:rsid w:val="00495749"/>
    <w:rsid w:val="00496A07"/>
    <w:rsid w:val="004973CD"/>
    <w:rsid w:val="004A00EE"/>
    <w:rsid w:val="004A06E4"/>
    <w:rsid w:val="004A10EA"/>
    <w:rsid w:val="004A14BE"/>
    <w:rsid w:val="004A21E6"/>
    <w:rsid w:val="004A2DC8"/>
    <w:rsid w:val="004A3A6B"/>
    <w:rsid w:val="004A4070"/>
    <w:rsid w:val="004A42EC"/>
    <w:rsid w:val="004A4E02"/>
    <w:rsid w:val="004A60DA"/>
    <w:rsid w:val="004A6FBE"/>
    <w:rsid w:val="004B05AB"/>
    <w:rsid w:val="004B0B9E"/>
    <w:rsid w:val="004B278B"/>
    <w:rsid w:val="004B2BB6"/>
    <w:rsid w:val="004B2EDC"/>
    <w:rsid w:val="004B3049"/>
    <w:rsid w:val="004B376E"/>
    <w:rsid w:val="004B4AAB"/>
    <w:rsid w:val="004B4CFC"/>
    <w:rsid w:val="004B4D2C"/>
    <w:rsid w:val="004B586B"/>
    <w:rsid w:val="004B60DB"/>
    <w:rsid w:val="004B66D2"/>
    <w:rsid w:val="004B6724"/>
    <w:rsid w:val="004B6E5F"/>
    <w:rsid w:val="004B7525"/>
    <w:rsid w:val="004B7955"/>
    <w:rsid w:val="004B7BB3"/>
    <w:rsid w:val="004B7C72"/>
    <w:rsid w:val="004C0131"/>
    <w:rsid w:val="004C1511"/>
    <w:rsid w:val="004C15A4"/>
    <w:rsid w:val="004C1CAD"/>
    <w:rsid w:val="004C1F22"/>
    <w:rsid w:val="004C2005"/>
    <w:rsid w:val="004C2B71"/>
    <w:rsid w:val="004C2C5D"/>
    <w:rsid w:val="004C2DF3"/>
    <w:rsid w:val="004C2E09"/>
    <w:rsid w:val="004C3A68"/>
    <w:rsid w:val="004C3B67"/>
    <w:rsid w:val="004C3DAF"/>
    <w:rsid w:val="004C41EB"/>
    <w:rsid w:val="004C50DD"/>
    <w:rsid w:val="004C58FB"/>
    <w:rsid w:val="004C6123"/>
    <w:rsid w:val="004C65A9"/>
    <w:rsid w:val="004C6744"/>
    <w:rsid w:val="004C6AD2"/>
    <w:rsid w:val="004C79FF"/>
    <w:rsid w:val="004C7A84"/>
    <w:rsid w:val="004C7DE4"/>
    <w:rsid w:val="004D0609"/>
    <w:rsid w:val="004D0A8D"/>
    <w:rsid w:val="004D2896"/>
    <w:rsid w:val="004D3781"/>
    <w:rsid w:val="004D3ACD"/>
    <w:rsid w:val="004D5D9F"/>
    <w:rsid w:val="004D5DDF"/>
    <w:rsid w:val="004D636B"/>
    <w:rsid w:val="004D761C"/>
    <w:rsid w:val="004E0018"/>
    <w:rsid w:val="004E060D"/>
    <w:rsid w:val="004E0702"/>
    <w:rsid w:val="004E0894"/>
    <w:rsid w:val="004E166B"/>
    <w:rsid w:val="004E2A66"/>
    <w:rsid w:val="004E2E39"/>
    <w:rsid w:val="004E3660"/>
    <w:rsid w:val="004E3BE1"/>
    <w:rsid w:val="004E45D3"/>
    <w:rsid w:val="004E4DD9"/>
    <w:rsid w:val="004E5117"/>
    <w:rsid w:val="004E5E43"/>
    <w:rsid w:val="004E6239"/>
    <w:rsid w:val="004E7276"/>
    <w:rsid w:val="004E7BB1"/>
    <w:rsid w:val="004F0C34"/>
    <w:rsid w:val="004F1DC9"/>
    <w:rsid w:val="004F2330"/>
    <w:rsid w:val="004F2A2E"/>
    <w:rsid w:val="004F350D"/>
    <w:rsid w:val="004F3C78"/>
    <w:rsid w:val="004F3FB1"/>
    <w:rsid w:val="004F3FDC"/>
    <w:rsid w:val="004F484A"/>
    <w:rsid w:val="004F4A5F"/>
    <w:rsid w:val="004F5D6E"/>
    <w:rsid w:val="004F5E8E"/>
    <w:rsid w:val="004F6E3C"/>
    <w:rsid w:val="004F74E1"/>
    <w:rsid w:val="0050046B"/>
    <w:rsid w:val="00500CB7"/>
    <w:rsid w:val="005010C0"/>
    <w:rsid w:val="00501A8B"/>
    <w:rsid w:val="00501BBA"/>
    <w:rsid w:val="005023A3"/>
    <w:rsid w:val="00503107"/>
    <w:rsid w:val="005038C2"/>
    <w:rsid w:val="00504624"/>
    <w:rsid w:val="00504D0D"/>
    <w:rsid w:val="005058E0"/>
    <w:rsid w:val="00505E98"/>
    <w:rsid w:val="00506EEB"/>
    <w:rsid w:val="00507770"/>
    <w:rsid w:val="00510568"/>
    <w:rsid w:val="00510BE2"/>
    <w:rsid w:val="00511FAB"/>
    <w:rsid w:val="00512661"/>
    <w:rsid w:val="00512D02"/>
    <w:rsid w:val="00513586"/>
    <w:rsid w:val="00513FCB"/>
    <w:rsid w:val="00514C21"/>
    <w:rsid w:val="005157B9"/>
    <w:rsid w:val="0051583D"/>
    <w:rsid w:val="00515BC2"/>
    <w:rsid w:val="0051635F"/>
    <w:rsid w:val="0051649A"/>
    <w:rsid w:val="00516779"/>
    <w:rsid w:val="00516935"/>
    <w:rsid w:val="00517564"/>
    <w:rsid w:val="00517742"/>
    <w:rsid w:val="0052054F"/>
    <w:rsid w:val="0052072D"/>
    <w:rsid w:val="00520739"/>
    <w:rsid w:val="00520837"/>
    <w:rsid w:val="00521537"/>
    <w:rsid w:val="00522C78"/>
    <w:rsid w:val="00522D44"/>
    <w:rsid w:val="00523106"/>
    <w:rsid w:val="00523D4A"/>
    <w:rsid w:val="0052425D"/>
    <w:rsid w:val="005245F9"/>
    <w:rsid w:val="00525A2B"/>
    <w:rsid w:val="00525AE9"/>
    <w:rsid w:val="00525DC4"/>
    <w:rsid w:val="00525E3B"/>
    <w:rsid w:val="00526D2D"/>
    <w:rsid w:val="00526E94"/>
    <w:rsid w:val="005272C3"/>
    <w:rsid w:val="005274FD"/>
    <w:rsid w:val="00527815"/>
    <w:rsid w:val="00527980"/>
    <w:rsid w:val="0053185A"/>
    <w:rsid w:val="00531B8B"/>
    <w:rsid w:val="0053223A"/>
    <w:rsid w:val="0053286C"/>
    <w:rsid w:val="005333B4"/>
    <w:rsid w:val="00533C0E"/>
    <w:rsid w:val="00533FE0"/>
    <w:rsid w:val="00536157"/>
    <w:rsid w:val="005372C2"/>
    <w:rsid w:val="005378DF"/>
    <w:rsid w:val="00537D92"/>
    <w:rsid w:val="00540759"/>
    <w:rsid w:val="00540A54"/>
    <w:rsid w:val="00540BD6"/>
    <w:rsid w:val="00540EC6"/>
    <w:rsid w:val="00540F0A"/>
    <w:rsid w:val="00541870"/>
    <w:rsid w:val="00541FA0"/>
    <w:rsid w:val="00542725"/>
    <w:rsid w:val="00542890"/>
    <w:rsid w:val="00542B61"/>
    <w:rsid w:val="00543845"/>
    <w:rsid w:val="005439EC"/>
    <w:rsid w:val="00543DA3"/>
    <w:rsid w:val="00543DDD"/>
    <w:rsid w:val="00544184"/>
    <w:rsid w:val="0054513E"/>
    <w:rsid w:val="00545EE7"/>
    <w:rsid w:val="005511F4"/>
    <w:rsid w:val="00551201"/>
    <w:rsid w:val="00552507"/>
    <w:rsid w:val="00552CE9"/>
    <w:rsid w:val="00553BA4"/>
    <w:rsid w:val="00553F19"/>
    <w:rsid w:val="00554475"/>
    <w:rsid w:val="00554813"/>
    <w:rsid w:val="005549E7"/>
    <w:rsid w:val="00554E1B"/>
    <w:rsid w:val="00555B0B"/>
    <w:rsid w:val="0055632F"/>
    <w:rsid w:val="00557284"/>
    <w:rsid w:val="005603D2"/>
    <w:rsid w:val="00560405"/>
    <w:rsid w:val="00560445"/>
    <w:rsid w:val="00560861"/>
    <w:rsid w:val="0056099A"/>
    <w:rsid w:val="00561506"/>
    <w:rsid w:val="00561BEF"/>
    <w:rsid w:val="00562504"/>
    <w:rsid w:val="0056324C"/>
    <w:rsid w:val="00564802"/>
    <w:rsid w:val="00564B95"/>
    <w:rsid w:val="00564CAB"/>
    <w:rsid w:val="00564DF1"/>
    <w:rsid w:val="0056525C"/>
    <w:rsid w:val="00565722"/>
    <w:rsid w:val="00565BFB"/>
    <w:rsid w:val="00567D2C"/>
    <w:rsid w:val="00567DBA"/>
    <w:rsid w:val="005701CF"/>
    <w:rsid w:val="00570C96"/>
    <w:rsid w:val="00570CBC"/>
    <w:rsid w:val="00570DF7"/>
    <w:rsid w:val="00570F22"/>
    <w:rsid w:val="00571965"/>
    <w:rsid w:val="00571ACA"/>
    <w:rsid w:val="0057247D"/>
    <w:rsid w:val="00572899"/>
    <w:rsid w:val="00573D45"/>
    <w:rsid w:val="00573F67"/>
    <w:rsid w:val="00574BF7"/>
    <w:rsid w:val="005762C2"/>
    <w:rsid w:val="0057638F"/>
    <w:rsid w:val="005769BD"/>
    <w:rsid w:val="00576AD5"/>
    <w:rsid w:val="005770A1"/>
    <w:rsid w:val="005770D6"/>
    <w:rsid w:val="0057710E"/>
    <w:rsid w:val="00577AAD"/>
    <w:rsid w:val="0058088A"/>
    <w:rsid w:val="00580A1F"/>
    <w:rsid w:val="00580FCA"/>
    <w:rsid w:val="00581065"/>
    <w:rsid w:val="00581667"/>
    <w:rsid w:val="00581CCF"/>
    <w:rsid w:val="00583BBB"/>
    <w:rsid w:val="0058442A"/>
    <w:rsid w:val="005855A9"/>
    <w:rsid w:val="00586BCD"/>
    <w:rsid w:val="00587861"/>
    <w:rsid w:val="00590A5E"/>
    <w:rsid w:val="005913A5"/>
    <w:rsid w:val="00591729"/>
    <w:rsid w:val="00592226"/>
    <w:rsid w:val="005924F4"/>
    <w:rsid w:val="0059250F"/>
    <w:rsid w:val="00592A58"/>
    <w:rsid w:val="00593117"/>
    <w:rsid w:val="0059431F"/>
    <w:rsid w:val="0059445A"/>
    <w:rsid w:val="0059471F"/>
    <w:rsid w:val="00594885"/>
    <w:rsid w:val="00594A75"/>
    <w:rsid w:val="00596D7D"/>
    <w:rsid w:val="005970C5"/>
    <w:rsid w:val="005972B0"/>
    <w:rsid w:val="005A031E"/>
    <w:rsid w:val="005A100D"/>
    <w:rsid w:val="005A1A55"/>
    <w:rsid w:val="005A3A1E"/>
    <w:rsid w:val="005A3D23"/>
    <w:rsid w:val="005A46DC"/>
    <w:rsid w:val="005A4833"/>
    <w:rsid w:val="005A4B65"/>
    <w:rsid w:val="005A6373"/>
    <w:rsid w:val="005A66D8"/>
    <w:rsid w:val="005A68AD"/>
    <w:rsid w:val="005A6A7D"/>
    <w:rsid w:val="005A757A"/>
    <w:rsid w:val="005A7A2D"/>
    <w:rsid w:val="005A7B2B"/>
    <w:rsid w:val="005A7D8D"/>
    <w:rsid w:val="005B0555"/>
    <w:rsid w:val="005B0CA8"/>
    <w:rsid w:val="005B235B"/>
    <w:rsid w:val="005B2DD7"/>
    <w:rsid w:val="005B3269"/>
    <w:rsid w:val="005B3658"/>
    <w:rsid w:val="005B36A3"/>
    <w:rsid w:val="005B36EC"/>
    <w:rsid w:val="005B3A01"/>
    <w:rsid w:val="005B3E00"/>
    <w:rsid w:val="005B42DE"/>
    <w:rsid w:val="005B47C1"/>
    <w:rsid w:val="005B50EC"/>
    <w:rsid w:val="005B6809"/>
    <w:rsid w:val="005B68A6"/>
    <w:rsid w:val="005B74C0"/>
    <w:rsid w:val="005C04EF"/>
    <w:rsid w:val="005C11E6"/>
    <w:rsid w:val="005C1503"/>
    <w:rsid w:val="005C15FF"/>
    <w:rsid w:val="005C17BA"/>
    <w:rsid w:val="005C1B69"/>
    <w:rsid w:val="005C2436"/>
    <w:rsid w:val="005C31CC"/>
    <w:rsid w:val="005C3579"/>
    <w:rsid w:val="005C3750"/>
    <w:rsid w:val="005C4DBD"/>
    <w:rsid w:val="005C4EA4"/>
    <w:rsid w:val="005C62D6"/>
    <w:rsid w:val="005C6C74"/>
    <w:rsid w:val="005C7804"/>
    <w:rsid w:val="005D0CCF"/>
    <w:rsid w:val="005D16EE"/>
    <w:rsid w:val="005D1995"/>
    <w:rsid w:val="005D1DAA"/>
    <w:rsid w:val="005D1F78"/>
    <w:rsid w:val="005D23BC"/>
    <w:rsid w:val="005D26F2"/>
    <w:rsid w:val="005D2DD8"/>
    <w:rsid w:val="005D4B72"/>
    <w:rsid w:val="005D53F2"/>
    <w:rsid w:val="005D6825"/>
    <w:rsid w:val="005D6E7D"/>
    <w:rsid w:val="005D6FFE"/>
    <w:rsid w:val="005D702F"/>
    <w:rsid w:val="005D722B"/>
    <w:rsid w:val="005D730F"/>
    <w:rsid w:val="005D7E42"/>
    <w:rsid w:val="005E0077"/>
    <w:rsid w:val="005E0EF3"/>
    <w:rsid w:val="005E200E"/>
    <w:rsid w:val="005E3B81"/>
    <w:rsid w:val="005E5C0B"/>
    <w:rsid w:val="005E79A5"/>
    <w:rsid w:val="005F2350"/>
    <w:rsid w:val="005F26A0"/>
    <w:rsid w:val="005F3775"/>
    <w:rsid w:val="005F4602"/>
    <w:rsid w:val="005F4DD6"/>
    <w:rsid w:val="005F6539"/>
    <w:rsid w:val="005F67CD"/>
    <w:rsid w:val="005F6E3A"/>
    <w:rsid w:val="005F7452"/>
    <w:rsid w:val="005F7822"/>
    <w:rsid w:val="005F7F7A"/>
    <w:rsid w:val="00601972"/>
    <w:rsid w:val="00603397"/>
    <w:rsid w:val="00604860"/>
    <w:rsid w:val="00605A7A"/>
    <w:rsid w:val="00605FFF"/>
    <w:rsid w:val="006066AF"/>
    <w:rsid w:val="00606CD5"/>
    <w:rsid w:val="00606D48"/>
    <w:rsid w:val="00610237"/>
    <w:rsid w:val="0061032D"/>
    <w:rsid w:val="00610B8F"/>
    <w:rsid w:val="00610C40"/>
    <w:rsid w:val="00611841"/>
    <w:rsid w:val="00612182"/>
    <w:rsid w:val="0061254D"/>
    <w:rsid w:val="006129ED"/>
    <w:rsid w:val="006132F4"/>
    <w:rsid w:val="00613379"/>
    <w:rsid w:val="00614166"/>
    <w:rsid w:val="006141BA"/>
    <w:rsid w:val="00615BC2"/>
    <w:rsid w:val="00616696"/>
    <w:rsid w:val="00616CAF"/>
    <w:rsid w:val="00616D11"/>
    <w:rsid w:val="00617AB6"/>
    <w:rsid w:val="00620D8E"/>
    <w:rsid w:val="00621783"/>
    <w:rsid w:val="00621804"/>
    <w:rsid w:val="00621AE5"/>
    <w:rsid w:val="00622808"/>
    <w:rsid w:val="00622A4B"/>
    <w:rsid w:val="00622B89"/>
    <w:rsid w:val="00622F81"/>
    <w:rsid w:val="00624BBC"/>
    <w:rsid w:val="00624CAF"/>
    <w:rsid w:val="0062589D"/>
    <w:rsid w:val="006261C3"/>
    <w:rsid w:val="0062657B"/>
    <w:rsid w:val="00627DE9"/>
    <w:rsid w:val="00631099"/>
    <w:rsid w:val="006311AD"/>
    <w:rsid w:val="00631355"/>
    <w:rsid w:val="00631F40"/>
    <w:rsid w:val="006320CE"/>
    <w:rsid w:val="00633019"/>
    <w:rsid w:val="006335E5"/>
    <w:rsid w:val="00633727"/>
    <w:rsid w:val="006339DE"/>
    <w:rsid w:val="00633B41"/>
    <w:rsid w:val="00634143"/>
    <w:rsid w:val="0063440E"/>
    <w:rsid w:val="00634717"/>
    <w:rsid w:val="006348B9"/>
    <w:rsid w:val="00634B1A"/>
    <w:rsid w:val="00634C3C"/>
    <w:rsid w:val="0063520F"/>
    <w:rsid w:val="00635674"/>
    <w:rsid w:val="00635702"/>
    <w:rsid w:val="00636645"/>
    <w:rsid w:val="00636F68"/>
    <w:rsid w:val="00637DB8"/>
    <w:rsid w:val="006402CD"/>
    <w:rsid w:val="00640955"/>
    <w:rsid w:val="0064128A"/>
    <w:rsid w:val="006420BE"/>
    <w:rsid w:val="00642733"/>
    <w:rsid w:val="00643086"/>
    <w:rsid w:val="00643942"/>
    <w:rsid w:val="00644429"/>
    <w:rsid w:val="00644FCD"/>
    <w:rsid w:val="00645645"/>
    <w:rsid w:val="00646966"/>
    <w:rsid w:val="0064783C"/>
    <w:rsid w:val="00647955"/>
    <w:rsid w:val="00647E88"/>
    <w:rsid w:val="0065002C"/>
    <w:rsid w:val="00650570"/>
    <w:rsid w:val="00650839"/>
    <w:rsid w:val="006508AD"/>
    <w:rsid w:val="00651162"/>
    <w:rsid w:val="00651849"/>
    <w:rsid w:val="00651EE2"/>
    <w:rsid w:val="00652159"/>
    <w:rsid w:val="00652464"/>
    <w:rsid w:val="0065250D"/>
    <w:rsid w:val="00652D8D"/>
    <w:rsid w:val="00652F86"/>
    <w:rsid w:val="00653A4C"/>
    <w:rsid w:val="00654498"/>
    <w:rsid w:val="006547E6"/>
    <w:rsid w:val="0065480A"/>
    <w:rsid w:val="0065536A"/>
    <w:rsid w:val="00655F9C"/>
    <w:rsid w:val="00655FC3"/>
    <w:rsid w:val="00656013"/>
    <w:rsid w:val="00656D67"/>
    <w:rsid w:val="006572C1"/>
    <w:rsid w:val="00657E1A"/>
    <w:rsid w:val="00660684"/>
    <w:rsid w:val="0066143A"/>
    <w:rsid w:val="00661A02"/>
    <w:rsid w:val="006624B0"/>
    <w:rsid w:val="006624FA"/>
    <w:rsid w:val="006625F2"/>
    <w:rsid w:val="006627A1"/>
    <w:rsid w:val="00662FFB"/>
    <w:rsid w:val="006634BF"/>
    <w:rsid w:val="00664BEA"/>
    <w:rsid w:val="00665334"/>
    <w:rsid w:val="00665521"/>
    <w:rsid w:val="0066606F"/>
    <w:rsid w:val="00666A21"/>
    <w:rsid w:val="00666A41"/>
    <w:rsid w:val="00667513"/>
    <w:rsid w:val="0066786D"/>
    <w:rsid w:val="00667E86"/>
    <w:rsid w:val="00667F2B"/>
    <w:rsid w:val="006705AD"/>
    <w:rsid w:val="00670628"/>
    <w:rsid w:val="00671F46"/>
    <w:rsid w:val="0067208D"/>
    <w:rsid w:val="006720B6"/>
    <w:rsid w:val="00672B43"/>
    <w:rsid w:val="00673335"/>
    <w:rsid w:val="0067471B"/>
    <w:rsid w:val="00675842"/>
    <w:rsid w:val="006760C9"/>
    <w:rsid w:val="00676793"/>
    <w:rsid w:val="006768E0"/>
    <w:rsid w:val="00676D46"/>
    <w:rsid w:val="00676EB8"/>
    <w:rsid w:val="00677219"/>
    <w:rsid w:val="0067742E"/>
    <w:rsid w:val="00677C2E"/>
    <w:rsid w:val="00677E9F"/>
    <w:rsid w:val="006800A6"/>
    <w:rsid w:val="00680502"/>
    <w:rsid w:val="00680B77"/>
    <w:rsid w:val="00681427"/>
    <w:rsid w:val="006814E4"/>
    <w:rsid w:val="00681B7A"/>
    <w:rsid w:val="00681C13"/>
    <w:rsid w:val="00681E9C"/>
    <w:rsid w:val="00681F61"/>
    <w:rsid w:val="006822FF"/>
    <w:rsid w:val="00682501"/>
    <w:rsid w:val="006826C1"/>
    <w:rsid w:val="00682A03"/>
    <w:rsid w:val="00682BBA"/>
    <w:rsid w:val="00682F53"/>
    <w:rsid w:val="00683D9B"/>
    <w:rsid w:val="006866BA"/>
    <w:rsid w:val="00686B59"/>
    <w:rsid w:val="00687826"/>
    <w:rsid w:val="00687A17"/>
    <w:rsid w:val="006900A3"/>
    <w:rsid w:val="0069024B"/>
    <w:rsid w:val="00690A6B"/>
    <w:rsid w:val="006910DF"/>
    <w:rsid w:val="006912CC"/>
    <w:rsid w:val="00691BBA"/>
    <w:rsid w:val="0069335F"/>
    <w:rsid w:val="00694833"/>
    <w:rsid w:val="00694C60"/>
    <w:rsid w:val="00695590"/>
    <w:rsid w:val="00695920"/>
    <w:rsid w:val="00695CEE"/>
    <w:rsid w:val="00695D4A"/>
    <w:rsid w:val="006964D8"/>
    <w:rsid w:val="00696B00"/>
    <w:rsid w:val="0069754B"/>
    <w:rsid w:val="00697F4A"/>
    <w:rsid w:val="006A071B"/>
    <w:rsid w:val="006A1298"/>
    <w:rsid w:val="006A2AC0"/>
    <w:rsid w:val="006A2E38"/>
    <w:rsid w:val="006A458C"/>
    <w:rsid w:val="006A51C4"/>
    <w:rsid w:val="006A56FC"/>
    <w:rsid w:val="006A59FC"/>
    <w:rsid w:val="006A6B47"/>
    <w:rsid w:val="006A7725"/>
    <w:rsid w:val="006A7FA4"/>
    <w:rsid w:val="006B03DE"/>
    <w:rsid w:val="006B0C09"/>
    <w:rsid w:val="006B1E70"/>
    <w:rsid w:val="006B20F1"/>
    <w:rsid w:val="006B23FB"/>
    <w:rsid w:val="006B2B05"/>
    <w:rsid w:val="006B3AB5"/>
    <w:rsid w:val="006B3AC5"/>
    <w:rsid w:val="006B3C63"/>
    <w:rsid w:val="006B3D05"/>
    <w:rsid w:val="006B3FE5"/>
    <w:rsid w:val="006B436B"/>
    <w:rsid w:val="006B47FE"/>
    <w:rsid w:val="006B4F52"/>
    <w:rsid w:val="006B51E4"/>
    <w:rsid w:val="006B5381"/>
    <w:rsid w:val="006B6043"/>
    <w:rsid w:val="006B7955"/>
    <w:rsid w:val="006B7B89"/>
    <w:rsid w:val="006C0098"/>
    <w:rsid w:val="006C052A"/>
    <w:rsid w:val="006C1080"/>
    <w:rsid w:val="006C12E6"/>
    <w:rsid w:val="006C155D"/>
    <w:rsid w:val="006C1C47"/>
    <w:rsid w:val="006C1FF1"/>
    <w:rsid w:val="006C297F"/>
    <w:rsid w:val="006C3C24"/>
    <w:rsid w:val="006C3DCB"/>
    <w:rsid w:val="006C3E71"/>
    <w:rsid w:val="006C3ED1"/>
    <w:rsid w:val="006C3FE9"/>
    <w:rsid w:val="006C41E2"/>
    <w:rsid w:val="006C45E3"/>
    <w:rsid w:val="006C4A66"/>
    <w:rsid w:val="006C5546"/>
    <w:rsid w:val="006C5659"/>
    <w:rsid w:val="006C72EF"/>
    <w:rsid w:val="006C7637"/>
    <w:rsid w:val="006D0898"/>
    <w:rsid w:val="006D1B07"/>
    <w:rsid w:val="006D303C"/>
    <w:rsid w:val="006D315B"/>
    <w:rsid w:val="006D3EAA"/>
    <w:rsid w:val="006D46A6"/>
    <w:rsid w:val="006D4A19"/>
    <w:rsid w:val="006D53CD"/>
    <w:rsid w:val="006D5CE9"/>
    <w:rsid w:val="006D5D91"/>
    <w:rsid w:val="006D6AD3"/>
    <w:rsid w:val="006D6C9A"/>
    <w:rsid w:val="006D6F09"/>
    <w:rsid w:val="006D715D"/>
    <w:rsid w:val="006D755F"/>
    <w:rsid w:val="006E17F6"/>
    <w:rsid w:val="006E1E18"/>
    <w:rsid w:val="006E2AD1"/>
    <w:rsid w:val="006E2DB3"/>
    <w:rsid w:val="006E4749"/>
    <w:rsid w:val="006E499F"/>
    <w:rsid w:val="006E5A2E"/>
    <w:rsid w:val="006E6572"/>
    <w:rsid w:val="006E6D38"/>
    <w:rsid w:val="006E6E08"/>
    <w:rsid w:val="006E740C"/>
    <w:rsid w:val="006F01FC"/>
    <w:rsid w:val="006F094B"/>
    <w:rsid w:val="006F0E81"/>
    <w:rsid w:val="006F0E9D"/>
    <w:rsid w:val="006F0EDF"/>
    <w:rsid w:val="006F0F24"/>
    <w:rsid w:val="006F145C"/>
    <w:rsid w:val="006F17C5"/>
    <w:rsid w:val="006F1BE4"/>
    <w:rsid w:val="006F1D0B"/>
    <w:rsid w:val="006F2D79"/>
    <w:rsid w:val="006F3114"/>
    <w:rsid w:val="006F312F"/>
    <w:rsid w:val="006F3536"/>
    <w:rsid w:val="006F421E"/>
    <w:rsid w:val="006F458F"/>
    <w:rsid w:val="006F45C2"/>
    <w:rsid w:val="006F646A"/>
    <w:rsid w:val="006F65C9"/>
    <w:rsid w:val="006F6806"/>
    <w:rsid w:val="006F7380"/>
    <w:rsid w:val="007000F7"/>
    <w:rsid w:val="007003F8"/>
    <w:rsid w:val="00700BEC"/>
    <w:rsid w:val="00700C5F"/>
    <w:rsid w:val="00700C67"/>
    <w:rsid w:val="00701CFA"/>
    <w:rsid w:val="00701EA8"/>
    <w:rsid w:val="00702464"/>
    <w:rsid w:val="007032DE"/>
    <w:rsid w:val="00703B34"/>
    <w:rsid w:val="007045EE"/>
    <w:rsid w:val="00704D47"/>
    <w:rsid w:val="007050CA"/>
    <w:rsid w:val="007052B6"/>
    <w:rsid w:val="0070678C"/>
    <w:rsid w:val="00706F04"/>
    <w:rsid w:val="00707130"/>
    <w:rsid w:val="0070733A"/>
    <w:rsid w:val="00707F2A"/>
    <w:rsid w:val="007108B9"/>
    <w:rsid w:val="007112FC"/>
    <w:rsid w:val="0071164D"/>
    <w:rsid w:val="00711E8F"/>
    <w:rsid w:val="00712A30"/>
    <w:rsid w:val="00712A97"/>
    <w:rsid w:val="00713334"/>
    <w:rsid w:val="0071441C"/>
    <w:rsid w:val="007147B8"/>
    <w:rsid w:val="007157CC"/>
    <w:rsid w:val="00715975"/>
    <w:rsid w:val="0071657D"/>
    <w:rsid w:val="00716970"/>
    <w:rsid w:val="00717290"/>
    <w:rsid w:val="00717E5A"/>
    <w:rsid w:val="007201A1"/>
    <w:rsid w:val="00720501"/>
    <w:rsid w:val="0072083A"/>
    <w:rsid w:val="0072129D"/>
    <w:rsid w:val="00721906"/>
    <w:rsid w:val="00721AD6"/>
    <w:rsid w:val="00721FC9"/>
    <w:rsid w:val="00722005"/>
    <w:rsid w:val="00722C4A"/>
    <w:rsid w:val="00722EF7"/>
    <w:rsid w:val="007245CF"/>
    <w:rsid w:val="00724C05"/>
    <w:rsid w:val="00725256"/>
    <w:rsid w:val="00725284"/>
    <w:rsid w:val="00725A1F"/>
    <w:rsid w:val="00725E4D"/>
    <w:rsid w:val="00730387"/>
    <w:rsid w:val="00730DB8"/>
    <w:rsid w:val="007325D1"/>
    <w:rsid w:val="00733A41"/>
    <w:rsid w:val="00733EBB"/>
    <w:rsid w:val="007341B8"/>
    <w:rsid w:val="0073605A"/>
    <w:rsid w:val="007361F4"/>
    <w:rsid w:val="00736340"/>
    <w:rsid w:val="007364CF"/>
    <w:rsid w:val="0073684D"/>
    <w:rsid w:val="00736949"/>
    <w:rsid w:val="007369AF"/>
    <w:rsid w:val="00737238"/>
    <w:rsid w:val="00737731"/>
    <w:rsid w:val="0074005C"/>
    <w:rsid w:val="00740459"/>
    <w:rsid w:val="00740542"/>
    <w:rsid w:val="00740A29"/>
    <w:rsid w:val="00740B9A"/>
    <w:rsid w:val="007415B0"/>
    <w:rsid w:val="007437F1"/>
    <w:rsid w:val="00744EE3"/>
    <w:rsid w:val="00745777"/>
    <w:rsid w:val="007459BD"/>
    <w:rsid w:val="007459D7"/>
    <w:rsid w:val="00745F98"/>
    <w:rsid w:val="00746138"/>
    <w:rsid w:val="007465F2"/>
    <w:rsid w:val="007465F3"/>
    <w:rsid w:val="0074665D"/>
    <w:rsid w:val="0074733C"/>
    <w:rsid w:val="0074735F"/>
    <w:rsid w:val="0074787C"/>
    <w:rsid w:val="007478D5"/>
    <w:rsid w:val="00747F6D"/>
    <w:rsid w:val="00750CF1"/>
    <w:rsid w:val="00750DE3"/>
    <w:rsid w:val="00751534"/>
    <w:rsid w:val="00751955"/>
    <w:rsid w:val="00751966"/>
    <w:rsid w:val="00751ACE"/>
    <w:rsid w:val="0075256B"/>
    <w:rsid w:val="00752AA1"/>
    <w:rsid w:val="007532E8"/>
    <w:rsid w:val="00753F09"/>
    <w:rsid w:val="00753FE0"/>
    <w:rsid w:val="007547BF"/>
    <w:rsid w:val="0075498B"/>
    <w:rsid w:val="00755ACC"/>
    <w:rsid w:val="00756CDF"/>
    <w:rsid w:val="00760935"/>
    <w:rsid w:val="00761593"/>
    <w:rsid w:val="00762171"/>
    <w:rsid w:val="0076316D"/>
    <w:rsid w:val="00763DC6"/>
    <w:rsid w:val="00764A37"/>
    <w:rsid w:val="00765890"/>
    <w:rsid w:val="00765AE1"/>
    <w:rsid w:val="00765C8A"/>
    <w:rsid w:val="0076627C"/>
    <w:rsid w:val="00767587"/>
    <w:rsid w:val="00770534"/>
    <w:rsid w:val="00770AE9"/>
    <w:rsid w:val="00771133"/>
    <w:rsid w:val="00771153"/>
    <w:rsid w:val="00772196"/>
    <w:rsid w:val="00772598"/>
    <w:rsid w:val="00773412"/>
    <w:rsid w:val="00773608"/>
    <w:rsid w:val="007743DC"/>
    <w:rsid w:val="007744E9"/>
    <w:rsid w:val="00774653"/>
    <w:rsid w:val="007748D0"/>
    <w:rsid w:val="00774A4B"/>
    <w:rsid w:val="00775CD1"/>
    <w:rsid w:val="00776063"/>
    <w:rsid w:val="00776EAC"/>
    <w:rsid w:val="00777D4C"/>
    <w:rsid w:val="007800EA"/>
    <w:rsid w:val="007802F2"/>
    <w:rsid w:val="00780572"/>
    <w:rsid w:val="00780D31"/>
    <w:rsid w:val="00781691"/>
    <w:rsid w:val="00781818"/>
    <w:rsid w:val="00781B74"/>
    <w:rsid w:val="00781FE2"/>
    <w:rsid w:val="0078228D"/>
    <w:rsid w:val="0078236D"/>
    <w:rsid w:val="00782405"/>
    <w:rsid w:val="00782907"/>
    <w:rsid w:val="00782916"/>
    <w:rsid w:val="00782E03"/>
    <w:rsid w:val="0078312F"/>
    <w:rsid w:val="00783FF0"/>
    <w:rsid w:val="007841C1"/>
    <w:rsid w:val="00784545"/>
    <w:rsid w:val="00784B3C"/>
    <w:rsid w:val="0078534B"/>
    <w:rsid w:val="007854EC"/>
    <w:rsid w:val="00785A04"/>
    <w:rsid w:val="00785AE4"/>
    <w:rsid w:val="00785BE3"/>
    <w:rsid w:val="00785D7A"/>
    <w:rsid w:val="00786229"/>
    <w:rsid w:val="00786394"/>
    <w:rsid w:val="007865A0"/>
    <w:rsid w:val="007870F0"/>
    <w:rsid w:val="007874B5"/>
    <w:rsid w:val="00787D9A"/>
    <w:rsid w:val="007915E4"/>
    <w:rsid w:val="00791C0B"/>
    <w:rsid w:val="0079200B"/>
    <w:rsid w:val="0079201C"/>
    <w:rsid w:val="00792E3F"/>
    <w:rsid w:val="0079308C"/>
    <w:rsid w:val="00794700"/>
    <w:rsid w:val="00794ED0"/>
    <w:rsid w:val="007951CF"/>
    <w:rsid w:val="007961C4"/>
    <w:rsid w:val="00796DF8"/>
    <w:rsid w:val="00796FEB"/>
    <w:rsid w:val="00797111"/>
    <w:rsid w:val="007A0089"/>
    <w:rsid w:val="007A0897"/>
    <w:rsid w:val="007A0B03"/>
    <w:rsid w:val="007A1384"/>
    <w:rsid w:val="007A18F2"/>
    <w:rsid w:val="007A1D97"/>
    <w:rsid w:val="007A23CB"/>
    <w:rsid w:val="007A32EC"/>
    <w:rsid w:val="007A3871"/>
    <w:rsid w:val="007A3932"/>
    <w:rsid w:val="007A405E"/>
    <w:rsid w:val="007A5501"/>
    <w:rsid w:val="007A5857"/>
    <w:rsid w:val="007A5940"/>
    <w:rsid w:val="007A6C25"/>
    <w:rsid w:val="007A6DBB"/>
    <w:rsid w:val="007A6F7C"/>
    <w:rsid w:val="007A7309"/>
    <w:rsid w:val="007B0DBE"/>
    <w:rsid w:val="007B11BC"/>
    <w:rsid w:val="007B1A66"/>
    <w:rsid w:val="007B2256"/>
    <w:rsid w:val="007B2262"/>
    <w:rsid w:val="007B2933"/>
    <w:rsid w:val="007B297C"/>
    <w:rsid w:val="007B2AAD"/>
    <w:rsid w:val="007B2B80"/>
    <w:rsid w:val="007B2C23"/>
    <w:rsid w:val="007B2CB9"/>
    <w:rsid w:val="007B2F11"/>
    <w:rsid w:val="007B33D1"/>
    <w:rsid w:val="007B35F5"/>
    <w:rsid w:val="007B36FD"/>
    <w:rsid w:val="007B3802"/>
    <w:rsid w:val="007B3D6C"/>
    <w:rsid w:val="007B4477"/>
    <w:rsid w:val="007B46D9"/>
    <w:rsid w:val="007B4ABA"/>
    <w:rsid w:val="007B54C8"/>
    <w:rsid w:val="007B572F"/>
    <w:rsid w:val="007B5798"/>
    <w:rsid w:val="007B63BB"/>
    <w:rsid w:val="007B6A8D"/>
    <w:rsid w:val="007B6F18"/>
    <w:rsid w:val="007B6FAC"/>
    <w:rsid w:val="007B7C00"/>
    <w:rsid w:val="007C0A09"/>
    <w:rsid w:val="007C0CEA"/>
    <w:rsid w:val="007C1399"/>
    <w:rsid w:val="007C1E43"/>
    <w:rsid w:val="007C25EA"/>
    <w:rsid w:val="007C2791"/>
    <w:rsid w:val="007C3587"/>
    <w:rsid w:val="007C3C43"/>
    <w:rsid w:val="007C3EE4"/>
    <w:rsid w:val="007C4B14"/>
    <w:rsid w:val="007C4B45"/>
    <w:rsid w:val="007C53CA"/>
    <w:rsid w:val="007C5D06"/>
    <w:rsid w:val="007C5E77"/>
    <w:rsid w:val="007C631E"/>
    <w:rsid w:val="007C6AE8"/>
    <w:rsid w:val="007C7D17"/>
    <w:rsid w:val="007D03C7"/>
    <w:rsid w:val="007D0762"/>
    <w:rsid w:val="007D12B6"/>
    <w:rsid w:val="007D30B7"/>
    <w:rsid w:val="007D3789"/>
    <w:rsid w:val="007D485D"/>
    <w:rsid w:val="007D4BDF"/>
    <w:rsid w:val="007D522B"/>
    <w:rsid w:val="007D571B"/>
    <w:rsid w:val="007D5B07"/>
    <w:rsid w:val="007E0428"/>
    <w:rsid w:val="007E0605"/>
    <w:rsid w:val="007E08DC"/>
    <w:rsid w:val="007E0AB8"/>
    <w:rsid w:val="007E1311"/>
    <w:rsid w:val="007E15FC"/>
    <w:rsid w:val="007E2AE5"/>
    <w:rsid w:val="007E33A5"/>
    <w:rsid w:val="007E35DA"/>
    <w:rsid w:val="007E35DF"/>
    <w:rsid w:val="007E46B5"/>
    <w:rsid w:val="007E4DEE"/>
    <w:rsid w:val="007E4EAE"/>
    <w:rsid w:val="007E51D5"/>
    <w:rsid w:val="007E5805"/>
    <w:rsid w:val="007E586A"/>
    <w:rsid w:val="007E5AEC"/>
    <w:rsid w:val="007E5C09"/>
    <w:rsid w:val="007E655C"/>
    <w:rsid w:val="007E6C8A"/>
    <w:rsid w:val="007E7984"/>
    <w:rsid w:val="007F10CE"/>
    <w:rsid w:val="007F1A41"/>
    <w:rsid w:val="007F1D9C"/>
    <w:rsid w:val="007F20FD"/>
    <w:rsid w:val="007F241D"/>
    <w:rsid w:val="007F2D33"/>
    <w:rsid w:val="007F30CD"/>
    <w:rsid w:val="007F334A"/>
    <w:rsid w:val="007F3BFE"/>
    <w:rsid w:val="007F3E87"/>
    <w:rsid w:val="007F4120"/>
    <w:rsid w:val="007F42F9"/>
    <w:rsid w:val="007F49B7"/>
    <w:rsid w:val="007F4BDA"/>
    <w:rsid w:val="007F4D4C"/>
    <w:rsid w:val="007F504D"/>
    <w:rsid w:val="007F5CAF"/>
    <w:rsid w:val="007F61BB"/>
    <w:rsid w:val="007F6365"/>
    <w:rsid w:val="007F65AC"/>
    <w:rsid w:val="007F6E6E"/>
    <w:rsid w:val="007F72B7"/>
    <w:rsid w:val="007F750B"/>
    <w:rsid w:val="007F793A"/>
    <w:rsid w:val="007F7A9F"/>
    <w:rsid w:val="007F7B05"/>
    <w:rsid w:val="007F7EE9"/>
    <w:rsid w:val="008003A4"/>
    <w:rsid w:val="008005F8"/>
    <w:rsid w:val="008017F3"/>
    <w:rsid w:val="00801CFD"/>
    <w:rsid w:val="00802AC6"/>
    <w:rsid w:val="00803443"/>
    <w:rsid w:val="00803B13"/>
    <w:rsid w:val="00804374"/>
    <w:rsid w:val="008044B5"/>
    <w:rsid w:val="00804704"/>
    <w:rsid w:val="00805160"/>
    <w:rsid w:val="008053CD"/>
    <w:rsid w:val="00806A42"/>
    <w:rsid w:val="00806FE1"/>
    <w:rsid w:val="00807078"/>
    <w:rsid w:val="00810C68"/>
    <w:rsid w:val="00810C81"/>
    <w:rsid w:val="00810E7A"/>
    <w:rsid w:val="008111E6"/>
    <w:rsid w:val="008112A4"/>
    <w:rsid w:val="00812262"/>
    <w:rsid w:val="00812405"/>
    <w:rsid w:val="00812C66"/>
    <w:rsid w:val="00812F55"/>
    <w:rsid w:val="008130E6"/>
    <w:rsid w:val="00813553"/>
    <w:rsid w:val="00813702"/>
    <w:rsid w:val="00813F47"/>
    <w:rsid w:val="0081430C"/>
    <w:rsid w:val="00815674"/>
    <w:rsid w:val="00815944"/>
    <w:rsid w:val="00815DB8"/>
    <w:rsid w:val="008164DB"/>
    <w:rsid w:val="008166A9"/>
    <w:rsid w:val="0081759F"/>
    <w:rsid w:val="00817C00"/>
    <w:rsid w:val="00817F92"/>
    <w:rsid w:val="008203FC"/>
    <w:rsid w:val="00820701"/>
    <w:rsid w:val="0082130B"/>
    <w:rsid w:val="008216A1"/>
    <w:rsid w:val="00821898"/>
    <w:rsid w:val="00821E65"/>
    <w:rsid w:val="008220FB"/>
    <w:rsid w:val="00822965"/>
    <w:rsid w:val="00823532"/>
    <w:rsid w:val="00823724"/>
    <w:rsid w:val="00823850"/>
    <w:rsid w:val="008247D0"/>
    <w:rsid w:val="00825424"/>
    <w:rsid w:val="008263BE"/>
    <w:rsid w:val="00826785"/>
    <w:rsid w:val="00827CE7"/>
    <w:rsid w:val="008302B0"/>
    <w:rsid w:val="008305A1"/>
    <w:rsid w:val="00830A5C"/>
    <w:rsid w:val="00831722"/>
    <w:rsid w:val="00832425"/>
    <w:rsid w:val="00832899"/>
    <w:rsid w:val="008331EA"/>
    <w:rsid w:val="00833971"/>
    <w:rsid w:val="00833C16"/>
    <w:rsid w:val="00833F0F"/>
    <w:rsid w:val="00834057"/>
    <w:rsid w:val="00834177"/>
    <w:rsid w:val="00834255"/>
    <w:rsid w:val="00834747"/>
    <w:rsid w:val="00834812"/>
    <w:rsid w:val="00834AF7"/>
    <w:rsid w:val="00834CCD"/>
    <w:rsid w:val="00836028"/>
    <w:rsid w:val="00836765"/>
    <w:rsid w:val="008376F7"/>
    <w:rsid w:val="00837794"/>
    <w:rsid w:val="008377B6"/>
    <w:rsid w:val="00837E74"/>
    <w:rsid w:val="00840FF3"/>
    <w:rsid w:val="00841F4D"/>
    <w:rsid w:val="00842419"/>
    <w:rsid w:val="008427C8"/>
    <w:rsid w:val="00842857"/>
    <w:rsid w:val="008434ED"/>
    <w:rsid w:val="0084365C"/>
    <w:rsid w:val="00844E0D"/>
    <w:rsid w:val="00844FA8"/>
    <w:rsid w:val="00845510"/>
    <w:rsid w:val="00845DF5"/>
    <w:rsid w:val="008473FC"/>
    <w:rsid w:val="008478A6"/>
    <w:rsid w:val="00847A89"/>
    <w:rsid w:val="00850244"/>
    <w:rsid w:val="00850736"/>
    <w:rsid w:val="00850DE3"/>
    <w:rsid w:val="008512CD"/>
    <w:rsid w:val="00851D03"/>
    <w:rsid w:val="008523BA"/>
    <w:rsid w:val="00852915"/>
    <w:rsid w:val="00852A9E"/>
    <w:rsid w:val="008530B3"/>
    <w:rsid w:val="008535A1"/>
    <w:rsid w:val="0085366D"/>
    <w:rsid w:val="00853AAE"/>
    <w:rsid w:val="00853EDC"/>
    <w:rsid w:val="00854CCA"/>
    <w:rsid w:val="0085587F"/>
    <w:rsid w:val="00856095"/>
    <w:rsid w:val="00856A8D"/>
    <w:rsid w:val="00856D70"/>
    <w:rsid w:val="00857ADE"/>
    <w:rsid w:val="00857AEB"/>
    <w:rsid w:val="00860015"/>
    <w:rsid w:val="008600AA"/>
    <w:rsid w:val="00860ECF"/>
    <w:rsid w:val="0086151C"/>
    <w:rsid w:val="00861774"/>
    <w:rsid w:val="00861A7F"/>
    <w:rsid w:val="00861C13"/>
    <w:rsid w:val="00861F8B"/>
    <w:rsid w:val="008624BA"/>
    <w:rsid w:val="00862D34"/>
    <w:rsid w:val="008633A0"/>
    <w:rsid w:val="00863D7B"/>
    <w:rsid w:val="0086444A"/>
    <w:rsid w:val="00864F25"/>
    <w:rsid w:val="0086548B"/>
    <w:rsid w:val="00866D0E"/>
    <w:rsid w:val="0086757F"/>
    <w:rsid w:val="00867810"/>
    <w:rsid w:val="00867856"/>
    <w:rsid w:val="0087008F"/>
    <w:rsid w:val="008706D4"/>
    <w:rsid w:val="00870E90"/>
    <w:rsid w:val="008715D7"/>
    <w:rsid w:val="008716D5"/>
    <w:rsid w:val="00871D84"/>
    <w:rsid w:val="00872136"/>
    <w:rsid w:val="008723EF"/>
    <w:rsid w:val="00872C3F"/>
    <w:rsid w:val="00873267"/>
    <w:rsid w:val="0087356D"/>
    <w:rsid w:val="008737B2"/>
    <w:rsid w:val="00874128"/>
    <w:rsid w:val="0087442C"/>
    <w:rsid w:val="00875A52"/>
    <w:rsid w:val="0087656A"/>
    <w:rsid w:val="00876E5F"/>
    <w:rsid w:val="00877030"/>
    <w:rsid w:val="008778E0"/>
    <w:rsid w:val="00880218"/>
    <w:rsid w:val="00880693"/>
    <w:rsid w:val="008814BB"/>
    <w:rsid w:val="008815BD"/>
    <w:rsid w:val="00881737"/>
    <w:rsid w:val="0088182C"/>
    <w:rsid w:val="00881D1E"/>
    <w:rsid w:val="008839AF"/>
    <w:rsid w:val="00883C4A"/>
    <w:rsid w:val="00883FBF"/>
    <w:rsid w:val="00884E6F"/>
    <w:rsid w:val="00885557"/>
    <w:rsid w:val="00885A24"/>
    <w:rsid w:val="00886742"/>
    <w:rsid w:val="00886B60"/>
    <w:rsid w:val="00886E19"/>
    <w:rsid w:val="00886F6E"/>
    <w:rsid w:val="00887B66"/>
    <w:rsid w:val="00887BF6"/>
    <w:rsid w:val="00890674"/>
    <w:rsid w:val="00890A3A"/>
    <w:rsid w:val="00890D2B"/>
    <w:rsid w:val="00892849"/>
    <w:rsid w:val="00893BB0"/>
    <w:rsid w:val="008953E7"/>
    <w:rsid w:val="008955F3"/>
    <w:rsid w:val="00895895"/>
    <w:rsid w:val="00895C49"/>
    <w:rsid w:val="00895DFF"/>
    <w:rsid w:val="008961BD"/>
    <w:rsid w:val="00897B08"/>
    <w:rsid w:val="00897B2E"/>
    <w:rsid w:val="008A0CE0"/>
    <w:rsid w:val="008A1484"/>
    <w:rsid w:val="008A1B98"/>
    <w:rsid w:val="008A246A"/>
    <w:rsid w:val="008A2ED2"/>
    <w:rsid w:val="008A3B2E"/>
    <w:rsid w:val="008A3F18"/>
    <w:rsid w:val="008A43B1"/>
    <w:rsid w:val="008A4651"/>
    <w:rsid w:val="008A4F15"/>
    <w:rsid w:val="008A53C3"/>
    <w:rsid w:val="008A5645"/>
    <w:rsid w:val="008A5F9F"/>
    <w:rsid w:val="008A7C5A"/>
    <w:rsid w:val="008B0AA5"/>
    <w:rsid w:val="008B0FE0"/>
    <w:rsid w:val="008B15D9"/>
    <w:rsid w:val="008B254F"/>
    <w:rsid w:val="008B2B04"/>
    <w:rsid w:val="008B2BA8"/>
    <w:rsid w:val="008B30B9"/>
    <w:rsid w:val="008B38EF"/>
    <w:rsid w:val="008B3A4F"/>
    <w:rsid w:val="008B3F01"/>
    <w:rsid w:val="008B5124"/>
    <w:rsid w:val="008B616D"/>
    <w:rsid w:val="008B6683"/>
    <w:rsid w:val="008B68D4"/>
    <w:rsid w:val="008C0652"/>
    <w:rsid w:val="008C0A60"/>
    <w:rsid w:val="008C0DBF"/>
    <w:rsid w:val="008C2851"/>
    <w:rsid w:val="008C2913"/>
    <w:rsid w:val="008C2D1E"/>
    <w:rsid w:val="008C331C"/>
    <w:rsid w:val="008C44F0"/>
    <w:rsid w:val="008C4AAA"/>
    <w:rsid w:val="008C5DEC"/>
    <w:rsid w:val="008C69FB"/>
    <w:rsid w:val="008C6BF2"/>
    <w:rsid w:val="008C6D87"/>
    <w:rsid w:val="008C7008"/>
    <w:rsid w:val="008C76D9"/>
    <w:rsid w:val="008C782C"/>
    <w:rsid w:val="008C7FD4"/>
    <w:rsid w:val="008D1056"/>
    <w:rsid w:val="008D1150"/>
    <w:rsid w:val="008D1483"/>
    <w:rsid w:val="008D17B2"/>
    <w:rsid w:val="008D1892"/>
    <w:rsid w:val="008D1C32"/>
    <w:rsid w:val="008D2E00"/>
    <w:rsid w:val="008D3527"/>
    <w:rsid w:val="008D4A7B"/>
    <w:rsid w:val="008D4B4E"/>
    <w:rsid w:val="008D562D"/>
    <w:rsid w:val="008D5BC3"/>
    <w:rsid w:val="008D65B0"/>
    <w:rsid w:val="008D6617"/>
    <w:rsid w:val="008D6AAA"/>
    <w:rsid w:val="008D6E3E"/>
    <w:rsid w:val="008D6ECA"/>
    <w:rsid w:val="008D708A"/>
    <w:rsid w:val="008E13EF"/>
    <w:rsid w:val="008E1768"/>
    <w:rsid w:val="008E1E3A"/>
    <w:rsid w:val="008E3437"/>
    <w:rsid w:val="008E3706"/>
    <w:rsid w:val="008E3D43"/>
    <w:rsid w:val="008E3F9C"/>
    <w:rsid w:val="008E4054"/>
    <w:rsid w:val="008E4146"/>
    <w:rsid w:val="008E460B"/>
    <w:rsid w:val="008E47D5"/>
    <w:rsid w:val="008E51F9"/>
    <w:rsid w:val="008E5962"/>
    <w:rsid w:val="008E59D3"/>
    <w:rsid w:val="008E5DD8"/>
    <w:rsid w:val="008E6277"/>
    <w:rsid w:val="008E7370"/>
    <w:rsid w:val="008E73B2"/>
    <w:rsid w:val="008E75E9"/>
    <w:rsid w:val="008F02B6"/>
    <w:rsid w:val="008F05A3"/>
    <w:rsid w:val="008F0FF2"/>
    <w:rsid w:val="008F1122"/>
    <w:rsid w:val="008F1C42"/>
    <w:rsid w:val="008F1D77"/>
    <w:rsid w:val="008F24D6"/>
    <w:rsid w:val="008F29F7"/>
    <w:rsid w:val="008F31A0"/>
    <w:rsid w:val="008F43FC"/>
    <w:rsid w:val="008F4891"/>
    <w:rsid w:val="008F58D6"/>
    <w:rsid w:val="008F727B"/>
    <w:rsid w:val="008F7542"/>
    <w:rsid w:val="008F7BC0"/>
    <w:rsid w:val="008F7EC1"/>
    <w:rsid w:val="00901B69"/>
    <w:rsid w:val="0090242C"/>
    <w:rsid w:val="00903D1F"/>
    <w:rsid w:val="009047DE"/>
    <w:rsid w:val="00904A74"/>
    <w:rsid w:val="00904D84"/>
    <w:rsid w:val="00905341"/>
    <w:rsid w:val="00905B8A"/>
    <w:rsid w:val="00905C78"/>
    <w:rsid w:val="009065D1"/>
    <w:rsid w:val="00906CDD"/>
    <w:rsid w:val="009075AD"/>
    <w:rsid w:val="0090763F"/>
    <w:rsid w:val="009077FB"/>
    <w:rsid w:val="00911194"/>
    <w:rsid w:val="0091143D"/>
    <w:rsid w:val="00911BC9"/>
    <w:rsid w:val="00912C9A"/>
    <w:rsid w:val="009139E9"/>
    <w:rsid w:val="00913A99"/>
    <w:rsid w:val="00913BCC"/>
    <w:rsid w:val="009147F5"/>
    <w:rsid w:val="0091491A"/>
    <w:rsid w:val="0091581D"/>
    <w:rsid w:val="00915F57"/>
    <w:rsid w:val="00916248"/>
    <w:rsid w:val="00916317"/>
    <w:rsid w:val="00916851"/>
    <w:rsid w:val="009169E8"/>
    <w:rsid w:val="009175C5"/>
    <w:rsid w:val="009178F2"/>
    <w:rsid w:val="00917B82"/>
    <w:rsid w:val="00917BCD"/>
    <w:rsid w:val="00920758"/>
    <w:rsid w:val="00920A96"/>
    <w:rsid w:val="00920CD2"/>
    <w:rsid w:val="00921621"/>
    <w:rsid w:val="00921FCD"/>
    <w:rsid w:val="00922AFA"/>
    <w:rsid w:val="00922B5C"/>
    <w:rsid w:val="00922C02"/>
    <w:rsid w:val="00922C1C"/>
    <w:rsid w:val="00922F05"/>
    <w:rsid w:val="00923525"/>
    <w:rsid w:val="00923C05"/>
    <w:rsid w:val="00924F5D"/>
    <w:rsid w:val="00924FF9"/>
    <w:rsid w:val="00925F65"/>
    <w:rsid w:val="00926B5B"/>
    <w:rsid w:val="00926D9F"/>
    <w:rsid w:val="00926DA8"/>
    <w:rsid w:val="0092734F"/>
    <w:rsid w:val="00927F61"/>
    <w:rsid w:val="009304F5"/>
    <w:rsid w:val="00930B53"/>
    <w:rsid w:val="00930D95"/>
    <w:rsid w:val="0093111E"/>
    <w:rsid w:val="00931855"/>
    <w:rsid w:val="009318A0"/>
    <w:rsid w:val="0093277B"/>
    <w:rsid w:val="00933F2A"/>
    <w:rsid w:val="00934013"/>
    <w:rsid w:val="009346FC"/>
    <w:rsid w:val="00934CB2"/>
    <w:rsid w:val="009352D8"/>
    <w:rsid w:val="00935C1C"/>
    <w:rsid w:val="00935E7F"/>
    <w:rsid w:val="009370D3"/>
    <w:rsid w:val="0093722C"/>
    <w:rsid w:val="009372A3"/>
    <w:rsid w:val="009374F5"/>
    <w:rsid w:val="00940A19"/>
    <w:rsid w:val="009410CA"/>
    <w:rsid w:val="0094160C"/>
    <w:rsid w:val="00941678"/>
    <w:rsid w:val="009417A8"/>
    <w:rsid w:val="00941821"/>
    <w:rsid w:val="00942786"/>
    <w:rsid w:val="00942B68"/>
    <w:rsid w:val="00942E32"/>
    <w:rsid w:val="0094357F"/>
    <w:rsid w:val="009439DE"/>
    <w:rsid w:val="00944060"/>
    <w:rsid w:val="00944C51"/>
    <w:rsid w:val="00945289"/>
    <w:rsid w:val="00945553"/>
    <w:rsid w:val="009457BD"/>
    <w:rsid w:val="00945D80"/>
    <w:rsid w:val="009460C8"/>
    <w:rsid w:val="009464BF"/>
    <w:rsid w:val="00947061"/>
    <w:rsid w:val="00947508"/>
    <w:rsid w:val="00947E1A"/>
    <w:rsid w:val="0095006C"/>
    <w:rsid w:val="009503FA"/>
    <w:rsid w:val="00950C2A"/>
    <w:rsid w:val="00951532"/>
    <w:rsid w:val="00951BF5"/>
    <w:rsid w:val="00951ED7"/>
    <w:rsid w:val="00952999"/>
    <w:rsid w:val="00953F2B"/>
    <w:rsid w:val="0095489C"/>
    <w:rsid w:val="00954F9B"/>
    <w:rsid w:val="009557B1"/>
    <w:rsid w:val="009557E8"/>
    <w:rsid w:val="00955916"/>
    <w:rsid w:val="009562F1"/>
    <w:rsid w:val="00956924"/>
    <w:rsid w:val="009569B7"/>
    <w:rsid w:val="00957974"/>
    <w:rsid w:val="009603C8"/>
    <w:rsid w:val="00960598"/>
    <w:rsid w:val="00960C2F"/>
    <w:rsid w:val="00961418"/>
    <w:rsid w:val="009628A3"/>
    <w:rsid w:val="00962BE2"/>
    <w:rsid w:val="00963550"/>
    <w:rsid w:val="00964B5A"/>
    <w:rsid w:val="00966FCC"/>
    <w:rsid w:val="00970249"/>
    <w:rsid w:val="00970AE8"/>
    <w:rsid w:val="00970B7C"/>
    <w:rsid w:val="00971259"/>
    <w:rsid w:val="00971ABF"/>
    <w:rsid w:val="00971B94"/>
    <w:rsid w:val="00972C31"/>
    <w:rsid w:val="00972E72"/>
    <w:rsid w:val="00973373"/>
    <w:rsid w:val="00974BF6"/>
    <w:rsid w:val="00975361"/>
    <w:rsid w:val="00975379"/>
    <w:rsid w:val="00975A36"/>
    <w:rsid w:val="00976035"/>
    <w:rsid w:val="009761F2"/>
    <w:rsid w:val="00976209"/>
    <w:rsid w:val="0097631D"/>
    <w:rsid w:val="00976DE1"/>
    <w:rsid w:val="00976EFE"/>
    <w:rsid w:val="0097774A"/>
    <w:rsid w:val="00977B37"/>
    <w:rsid w:val="00977E9C"/>
    <w:rsid w:val="00977ED6"/>
    <w:rsid w:val="009800D8"/>
    <w:rsid w:val="00981AD3"/>
    <w:rsid w:val="00982149"/>
    <w:rsid w:val="00982337"/>
    <w:rsid w:val="00982345"/>
    <w:rsid w:val="00982874"/>
    <w:rsid w:val="00983167"/>
    <w:rsid w:val="009839A6"/>
    <w:rsid w:val="00983FFA"/>
    <w:rsid w:val="00984F8F"/>
    <w:rsid w:val="009851E4"/>
    <w:rsid w:val="00986B72"/>
    <w:rsid w:val="00986BA9"/>
    <w:rsid w:val="009900BA"/>
    <w:rsid w:val="009909DA"/>
    <w:rsid w:val="00990E05"/>
    <w:rsid w:val="009927F6"/>
    <w:rsid w:val="009939C9"/>
    <w:rsid w:val="00995D16"/>
    <w:rsid w:val="00995FBA"/>
    <w:rsid w:val="00996351"/>
    <w:rsid w:val="0099692D"/>
    <w:rsid w:val="00996E13"/>
    <w:rsid w:val="009971B2"/>
    <w:rsid w:val="009977ED"/>
    <w:rsid w:val="00997A97"/>
    <w:rsid w:val="009A0294"/>
    <w:rsid w:val="009A0481"/>
    <w:rsid w:val="009A0851"/>
    <w:rsid w:val="009A10E6"/>
    <w:rsid w:val="009A1355"/>
    <w:rsid w:val="009A1934"/>
    <w:rsid w:val="009A1A6C"/>
    <w:rsid w:val="009A1CB6"/>
    <w:rsid w:val="009A2A63"/>
    <w:rsid w:val="009A32A3"/>
    <w:rsid w:val="009A4873"/>
    <w:rsid w:val="009A4D1E"/>
    <w:rsid w:val="009A5664"/>
    <w:rsid w:val="009A5DBD"/>
    <w:rsid w:val="009A6404"/>
    <w:rsid w:val="009A6E78"/>
    <w:rsid w:val="009A7039"/>
    <w:rsid w:val="009A75F1"/>
    <w:rsid w:val="009B01DB"/>
    <w:rsid w:val="009B0386"/>
    <w:rsid w:val="009B08D6"/>
    <w:rsid w:val="009B0B59"/>
    <w:rsid w:val="009B11C0"/>
    <w:rsid w:val="009B1452"/>
    <w:rsid w:val="009B2336"/>
    <w:rsid w:val="009B2AB9"/>
    <w:rsid w:val="009B2E45"/>
    <w:rsid w:val="009B48A2"/>
    <w:rsid w:val="009B4DFA"/>
    <w:rsid w:val="009B5579"/>
    <w:rsid w:val="009B63B3"/>
    <w:rsid w:val="009B6473"/>
    <w:rsid w:val="009B65FB"/>
    <w:rsid w:val="009B6A3D"/>
    <w:rsid w:val="009B7497"/>
    <w:rsid w:val="009B75A1"/>
    <w:rsid w:val="009B7DEF"/>
    <w:rsid w:val="009C0D3B"/>
    <w:rsid w:val="009C1012"/>
    <w:rsid w:val="009C10DC"/>
    <w:rsid w:val="009C19AA"/>
    <w:rsid w:val="009C1B53"/>
    <w:rsid w:val="009C2D26"/>
    <w:rsid w:val="009C3655"/>
    <w:rsid w:val="009C3AE0"/>
    <w:rsid w:val="009C3E40"/>
    <w:rsid w:val="009C4FA3"/>
    <w:rsid w:val="009C5F0C"/>
    <w:rsid w:val="009C669D"/>
    <w:rsid w:val="009C7D70"/>
    <w:rsid w:val="009D1343"/>
    <w:rsid w:val="009D13F5"/>
    <w:rsid w:val="009D1AD9"/>
    <w:rsid w:val="009D3C42"/>
    <w:rsid w:val="009D3FE4"/>
    <w:rsid w:val="009D4A2F"/>
    <w:rsid w:val="009D5805"/>
    <w:rsid w:val="009D5824"/>
    <w:rsid w:val="009D58C3"/>
    <w:rsid w:val="009D5CFD"/>
    <w:rsid w:val="009D5DB7"/>
    <w:rsid w:val="009D65B5"/>
    <w:rsid w:val="009D6A1B"/>
    <w:rsid w:val="009D6D10"/>
    <w:rsid w:val="009D6EEA"/>
    <w:rsid w:val="009D72D0"/>
    <w:rsid w:val="009D791C"/>
    <w:rsid w:val="009E009C"/>
    <w:rsid w:val="009E1237"/>
    <w:rsid w:val="009E1564"/>
    <w:rsid w:val="009E19F2"/>
    <w:rsid w:val="009E38D7"/>
    <w:rsid w:val="009E4114"/>
    <w:rsid w:val="009E4434"/>
    <w:rsid w:val="009E5089"/>
    <w:rsid w:val="009E544A"/>
    <w:rsid w:val="009E5E58"/>
    <w:rsid w:val="009E5F9A"/>
    <w:rsid w:val="009E6304"/>
    <w:rsid w:val="009E6958"/>
    <w:rsid w:val="009E6961"/>
    <w:rsid w:val="009E7ABE"/>
    <w:rsid w:val="009F0360"/>
    <w:rsid w:val="009F065F"/>
    <w:rsid w:val="009F0CEF"/>
    <w:rsid w:val="009F1A83"/>
    <w:rsid w:val="009F4ACB"/>
    <w:rsid w:val="009F4EDE"/>
    <w:rsid w:val="009F5BC2"/>
    <w:rsid w:val="009F5CC0"/>
    <w:rsid w:val="009F6443"/>
    <w:rsid w:val="009F6F27"/>
    <w:rsid w:val="009F7106"/>
    <w:rsid w:val="009F7486"/>
    <w:rsid w:val="009F7669"/>
    <w:rsid w:val="009F7BA2"/>
    <w:rsid w:val="00A00516"/>
    <w:rsid w:val="00A007AD"/>
    <w:rsid w:val="00A013D5"/>
    <w:rsid w:val="00A01F46"/>
    <w:rsid w:val="00A01FB8"/>
    <w:rsid w:val="00A024FC"/>
    <w:rsid w:val="00A03948"/>
    <w:rsid w:val="00A0406A"/>
    <w:rsid w:val="00A05077"/>
    <w:rsid w:val="00A052C2"/>
    <w:rsid w:val="00A05670"/>
    <w:rsid w:val="00A0587A"/>
    <w:rsid w:val="00A05B20"/>
    <w:rsid w:val="00A06366"/>
    <w:rsid w:val="00A06E0F"/>
    <w:rsid w:val="00A06F83"/>
    <w:rsid w:val="00A0700E"/>
    <w:rsid w:val="00A07143"/>
    <w:rsid w:val="00A077DF"/>
    <w:rsid w:val="00A10373"/>
    <w:rsid w:val="00A105B2"/>
    <w:rsid w:val="00A10917"/>
    <w:rsid w:val="00A10EB0"/>
    <w:rsid w:val="00A10F7B"/>
    <w:rsid w:val="00A110D7"/>
    <w:rsid w:val="00A11217"/>
    <w:rsid w:val="00A1153C"/>
    <w:rsid w:val="00A11E67"/>
    <w:rsid w:val="00A1255E"/>
    <w:rsid w:val="00A12F18"/>
    <w:rsid w:val="00A135C6"/>
    <w:rsid w:val="00A138CC"/>
    <w:rsid w:val="00A13B65"/>
    <w:rsid w:val="00A14348"/>
    <w:rsid w:val="00A1447B"/>
    <w:rsid w:val="00A14E04"/>
    <w:rsid w:val="00A14F66"/>
    <w:rsid w:val="00A1582E"/>
    <w:rsid w:val="00A15B52"/>
    <w:rsid w:val="00A15EC4"/>
    <w:rsid w:val="00A16B65"/>
    <w:rsid w:val="00A17696"/>
    <w:rsid w:val="00A177EC"/>
    <w:rsid w:val="00A2078F"/>
    <w:rsid w:val="00A20CBD"/>
    <w:rsid w:val="00A21E22"/>
    <w:rsid w:val="00A22231"/>
    <w:rsid w:val="00A2234F"/>
    <w:rsid w:val="00A239E9"/>
    <w:rsid w:val="00A23C3E"/>
    <w:rsid w:val="00A24D51"/>
    <w:rsid w:val="00A2501A"/>
    <w:rsid w:val="00A25167"/>
    <w:rsid w:val="00A25E84"/>
    <w:rsid w:val="00A263C3"/>
    <w:rsid w:val="00A26783"/>
    <w:rsid w:val="00A27539"/>
    <w:rsid w:val="00A27A87"/>
    <w:rsid w:val="00A27E81"/>
    <w:rsid w:val="00A300D0"/>
    <w:rsid w:val="00A30790"/>
    <w:rsid w:val="00A30F5B"/>
    <w:rsid w:val="00A30F67"/>
    <w:rsid w:val="00A31086"/>
    <w:rsid w:val="00A31B73"/>
    <w:rsid w:val="00A31E53"/>
    <w:rsid w:val="00A32584"/>
    <w:rsid w:val="00A34BD2"/>
    <w:rsid w:val="00A3549B"/>
    <w:rsid w:val="00A36182"/>
    <w:rsid w:val="00A36CFB"/>
    <w:rsid w:val="00A36FF7"/>
    <w:rsid w:val="00A379FD"/>
    <w:rsid w:val="00A40070"/>
    <w:rsid w:val="00A40FFA"/>
    <w:rsid w:val="00A419BC"/>
    <w:rsid w:val="00A41F36"/>
    <w:rsid w:val="00A424A5"/>
    <w:rsid w:val="00A431DF"/>
    <w:rsid w:val="00A44504"/>
    <w:rsid w:val="00A4458E"/>
    <w:rsid w:val="00A44D8F"/>
    <w:rsid w:val="00A46088"/>
    <w:rsid w:val="00A468B8"/>
    <w:rsid w:val="00A47B2B"/>
    <w:rsid w:val="00A47C60"/>
    <w:rsid w:val="00A47EBF"/>
    <w:rsid w:val="00A50752"/>
    <w:rsid w:val="00A5088D"/>
    <w:rsid w:val="00A50BB5"/>
    <w:rsid w:val="00A50C80"/>
    <w:rsid w:val="00A50F79"/>
    <w:rsid w:val="00A5208B"/>
    <w:rsid w:val="00A520A3"/>
    <w:rsid w:val="00A5214D"/>
    <w:rsid w:val="00A52185"/>
    <w:rsid w:val="00A5341E"/>
    <w:rsid w:val="00A53658"/>
    <w:rsid w:val="00A53AB5"/>
    <w:rsid w:val="00A544FA"/>
    <w:rsid w:val="00A5462A"/>
    <w:rsid w:val="00A54D77"/>
    <w:rsid w:val="00A5505D"/>
    <w:rsid w:val="00A56305"/>
    <w:rsid w:val="00A601F6"/>
    <w:rsid w:val="00A6037E"/>
    <w:rsid w:val="00A604EE"/>
    <w:rsid w:val="00A60615"/>
    <w:rsid w:val="00A60AA0"/>
    <w:rsid w:val="00A60BAE"/>
    <w:rsid w:val="00A60F0A"/>
    <w:rsid w:val="00A6114C"/>
    <w:rsid w:val="00A61158"/>
    <w:rsid w:val="00A61500"/>
    <w:rsid w:val="00A621DC"/>
    <w:rsid w:val="00A62300"/>
    <w:rsid w:val="00A6250F"/>
    <w:rsid w:val="00A627B1"/>
    <w:rsid w:val="00A62ED8"/>
    <w:rsid w:val="00A636FD"/>
    <w:rsid w:val="00A63E95"/>
    <w:rsid w:val="00A64DEA"/>
    <w:rsid w:val="00A660D9"/>
    <w:rsid w:val="00A6666D"/>
    <w:rsid w:val="00A67075"/>
    <w:rsid w:val="00A678DE"/>
    <w:rsid w:val="00A70B94"/>
    <w:rsid w:val="00A7118C"/>
    <w:rsid w:val="00A71A62"/>
    <w:rsid w:val="00A7315D"/>
    <w:rsid w:val="00A732EA"/>
    <w:rsid w:val="00A73F70"/>
    <w:rsid w:val="00A7480C"/>
    <w:rsid w:val="00A7545C"/>
    <w:rsid w:val="00A765ED"/>
    <w:rsid w:val="00A76771"/>
    <w:rsid w:val="00A77144"/>
    <w:rsid w:val="00A7734B"/>
    <w:rsid w:val="00A778A4"/>
    <w:rsid w:val="00A77D24"/>
    <w:rsid w:val="00A80478"/>
    <w:rsid w:val="00A80A1C"/>
    <w:rsid w:val="00A80C2A"/>
    <w:rsid w:val="00A81535"/>
    <w:rsid w:val="00A817F8"/>
    <w:rsid w:val="00A81CC2"/>
    <w:rsid w:val="00A81FBA"/>
    <w:rsid w:val="00A8308D"/>
    <w:rsid w:val="00A830E7"/>
    <w:rsid w:val="00A8377D"/>
    <w:rsid w:val="00A83840"/>
    <w:rsid w:val="00A84C66"/>
    <w:rsid w:val="00A85284"/>
    <w:rsid w:val="00A8573A"/>
    <w:rsid w:val="00A85F5F"/>
    <w:rsid w:val="00A86CBC"/>
    <w:rsid w:val="00A872DF"/>
    <w:rsid w:val="00A874C8"/>
    <w:rsid w:val="00A913CD"/>
    <w:rsid w:val="00A91483"/>
    <w:rsid w:val="00A915B1"/>
    <w:rsid w:val="00A91C81"/>
    <w:rsid w:val="00A922BE"/>
    <w:rsid w:val="00A92672"/>
    <w:rsid w:val="00A929DD"/>
    <w:rsid w:val="00A92B06"/>
    <w:rsid w:val="00A92C76"/>
    <w:rsid w:val="00A9337B"/>
    <w:rsid w:val="00A93735"/>
    <w:rsid w:val="00A93DF8"/>
    <w:rsid w:val="00A94280"/>
    <w:rsid w:val="00A944E7"/>
    <w:rsid w:val="00A9492D"/>
    <w:rsid w:val="00A94BA9"/>
    <w:rsid w:val="00A95E24"/>
    <w:rsid w:val="00A95FD0"/>
    <w:rsid w:val="00A96227"/>
    <w:rsid w:val="00A96516"/>
    <w:rsid w:val="00A96735"/>
    <w:rsid w:val="00A97084"/>
    <w:rsid w:val="00A975AC"/>
    <w:rsid w:val="00A9774D"/>
    <w:rsid w:val="00AA1526"/>
    <w:rsid w:val="00AA19AE"/>
    <w:rsid w:val="00AA307E"/>
    <w:rsid w:val="00AA4168"/>
    <w:rsid w:val="00AA41CA"/>
    <w:rsid w:val="00AA4944"/>
    <w:rsid w:val="00AA4C0F"/>
    <w:rsid w:val="00AA4D6B"/>
    <w:rsid w:val="00AA5636"/>
    <w:rsid w:val="00AA5DE7"/>
    <w:rsid w:val="00AA5E58"/>
    <w:rsid w:val="00AA61A6"/>
    <w:rsid w:val="00AA6336"/>
    <w:rsid w:val="00AA6AA8"/>
    <w:rsid w:val="00AA71A5"/>
    <w:rsid w:val="00AB0D6C"/>
    <w:rsid w:val="00AB15AA"/>
    <w:rsid w:val="00AB1DD8"/>
    <w:rsid w:val="00AB1FDE"/>
    <w:rsid w:val="00AB293B"/>
    <w:rsid w:val="00AB29E4"/>
    <w:rsid w:val="00AB2E6C"/>
    <w:rsid w:val="00AB3814"/>
    <w:rsid w:val="00AB581A"/>
    <w:rsid w:val="00AB59FA"/>
    <w:rsid w:val="00AB5D04"/>
    <w:rsid w:val="00AB6577"/>
    <w:rsid w:val="00AB6D1F"/>
    <w:rsid w:val="00AB6D64"/>
    <w:rsid w:val="00AB6E8B"/>
    <w:rsid w:val="00AB6EEA"/>
    <w:rsid w:val="00AB767F"/>
    <w:rsid w:val="00AB7844"/>
    <w:rsid w:val="00AB78CE"/>
    <w:rsid w:val="00AC029B"/>
    <w:rsid w:val="00AC05C0"/>
    <w:rsid w:val="00AC1644"/>
    <w:rsid w:val="00AC2B7D"/>
    <w:rsid w:val="00AC313C"/>
    <w:rsid w:val="00AC31FA"/>
    <w:rsid w:val="00AC38A4"/>
    <w:rsid w:val="00AC3CF8"/>
    <w:rsid w:val="00AC402B"/>
    <w:rsid w:val="00AC4E8C"/>
    <w:rsid w:val="00AC5358"/>
    <w:rsid w:val="00AC553D"/>
    <w:rsid w:val="00AC5601"/>
    <w:rsid w:val="00AC5655"/>
    <w:rsid w:val="00AC56C8"/>
    <w:rsid w:val="00AC59FE"/>
    <w:rsid w:val="00AC5DE7"/>
    <w:rsid w:val="00AC6196"/>
    <w:rsid w:val="00AC66A2"/>
    <w:rsid w:val="00AC6B62"/>
    <w:rsid w:val="00AC70AA"/>
    <w:rsid w:val="00AC7D23"/>
    <w:rsid w:val="00AC7DD2"/>
    <w:rsid w:val="00AD0323"/>
    <w:rsid w:val="00AD087F"/>
    <w:rsid w:val="00AD08F2"/>
    <w:rsid w:val="00AD0F40"/>
    <w:rsid w:val="00AD1818"/>
    <w:rsid w:val="00AD2EC8"/>
    <w:rsid w:val="00AD4C8F"/>
    <w:rsid w:val="00AD4F54"/>
    <w:rsid w:val="00AD4F7B"/>
    <w:rsid w:val="00AD5062"/>
    <w:rsid w:val="00AD5F5D"/>
    <w:rsid w:val="00AD621E"/>
    <w:rsid w:val="00AD7292"/>
    <w:rsid w:val="00AD7C41"/>
    <w:rsid w:val="00AE05DF"/>
    <w:rsid w:val="00AE0BEF"/>
    <w:rsid w:val="00AE19D7"/>
    <w:rsid w:val="00AE24B8"/>
    <w:rsid w:val="00AE2717"/>
    <w:rsid w:val="00AE2797"/>
    <w:rsid w:val="00AE30EF"/>
    <w:rsid w:val="00AE431D"/>
    <w:rsid w:val="00AE48A4"/>
    <w:rsid w:val="00AE542B"/>
    <w:rsid w:val="00AE5A4C"/>
    <w:rsid w:val="00AE5B68"/>
    <w:rsid w:val="00AE5C98"/>
    <w:rsid w:val="00AE6BAA"/>
    <w:rsid w:val="00AE6F6C"/>
    <w:rsid w:val="00AF1126"/>
    <w:rsid w:val="00AF1F7F"/>
    <w:rsid w:val="00AF2613"/>
    <w:rsid w:val="00AF2F8B"/>
    <w:rsid w:val="00AF441E"/>
    <w:rsid w:val="00AF4950"/>
    <w:rsid w:val="00AF4AEF"/>
    <w:rsid w:val="00AF56D6"/>
    <w:rsid w:val="00AF574D"/>
    <w:rsid w:val="00AF654C"/>
    <w:rsid w:val="00AF68CC"/>
    <w:rsid w:val="00AF7471"/>
    <w:rsid w:val="00AF758F"/>
    <w:rsid w:val="00AF77A1"/>
    <w:rsid w:val="00AF7B36"/>
    <w:rsid w:val="00AF7E07"/>
    <w:rsid w:val="00B0030E"/>
    <w:rsid w:val="00B003BE"/>
    <w:rsid w:val="00B0089E"/>
    <w:rsid w:val="00B01CDA"/>
    <w:rsid w:val="00B02072"/>
    <w:rsid w:val="00B02E48"/>
    <w:rsid w:val="00B03780"/>
    <w:rsid w:val="00B03AC6"/>
    <w:rsid w:val="00B04C6F"/>
    <w:rsid w:val="00B04DCC"/>
    <w:rsid w:val="00B05B19"/>
    <w:rsid w:val="00B06C43"/>
    <w:rsid w:val="00B07931"/>
    <w:rsid w:val="00B07ADA"/>
    <w:rsid w:val="00B07F84"/>
    <w:rsid w:val="00B107F9"/>
    <w:rsid w:val="00B109DE"/>
    <w:rsid w:val="00B11250"/>
    <w:rsid w:val="00B1174D"/>
    <w:rsid w:val="00B11C9F"/>
    <w:rsid w:val="00B11D55"/>
    <w:rsid w:val="00B11E02"/>
    <w:rsid w:val="00B12BC5"/>
    <w:rsid w:val="00B12D83"/>
    <w:rsid w:val="00B12DAE"/>
    <w:rsid w:val="00B130E1"/>
    <w:rsid w:val="00B14846"/>
    <w:rsid w:val="00B14DEB"/>
    <w:rsid w:val="00B15772"/>
    <w:rsid w:val="00B16567"/>
    <w:rsid w:val="00B166D8"/>
    <w:rsid w:val="00B17149"/>
    <w:rsid w:val="00B202F5"/>
    <w:rsid w:val="00B2047D"/>
    <w:rsid w:val="00B20BF4"/>
    <w:rsid w:val="00B21180"/>
    <w:rsid w:val="00B229F8"/>
    <w:rsid w:val="00B22FC8"/>
    <w:rsid w:val="00B2319E"/>
    <w:rsid w:val="00B23338"/>
    <w:rsid w:val="00B23418"/>
    <w:rsid w:val="00B24064"/>
    <w:rsid w:val="00B25AC7"/>
    <w:rsid w:val="00B262F2"/>
    <w:rsid w:val="00B269C9"/>
    <w:rsid w:val="00B3038C"/>
    <w:rsid w:val="00B30A4E"/>
    <w:rsid w:val="00B30C08"/>
    <w:rsid w:val="00B3125C"/>
    <w:rsid w:val="00B32092"/>
    <w:rsid w:val="00B3237F"/>
    <w:rsid w:val="00B3379C"/>
    <w:rsid w:val="00B3719F"/>
    <w:rsid w:val="00B37393"/>
    <w:rsid w:val="00B40ABE"/>
    <w:rsid w:val="00B40EE8"/>
    <w:rsid w:val="00B4169D"/>
    <w:rsid w:val="00B41A48"/>
    <w:rsid w:val="00B41C8A"/>
    <w:rsid w:val="00B4297D"/>
    <w:rsid w:val="00B42DAC"/>
    <w:rsid w:val="00B435AC"/>
    <w:rsid w:val="00B4398D"/>
    <w:rsid w:val="00B47EAE"/>
    <w:rsid w:val="00B50DB4"/>
    <w:rsid w:val="00B517B9"/>
    <w:rsid w:val="00B51855"/>
    <w:rsid w:val="00B519BC"/>
    <w:rsid w:val="00B51BAE"/>
    <w:rsid w:val="00B5230B"/>
    <w:rsid w:val="00B52398"/>
    <w:rsid w:val="00B52A0A"/>
    <w:rsid w:val="00B52A81"/>
    <w:rsid w:val="00B53055"/>
    <w:rsid w:val="00B5321C"/>
    <w:rsid w:val="00B5325E"/>
    <w:rsid w:val="00B535D2"/>
    <w:rsid w:val="00B537F1"/>
    <w:rsid w:val="00B53AA7"/>
    <w:rsid w:val="00B54513"/>
    <w:rsid w:val="00B54742"/>
    <w:rsid w:val="00B54865"/>
    <w:rsid w:val="00B54F30"/>
    <w:rsid w:val="00B553F7"/>
    <w:rsid w:val="00B55454"/>
    <w:rsid w:val="00B5563F"/>
    <w:rsid w:val="00B5585D"/>
    <w:rsid w:val="00B55FCB"/>
    <w:rsid w:val="00B5660A"/>
    <w:rsid w:val="00B56B63"/>
    <w:rsid w:val="00B56D1D"/>
    <w:rsid w:val="00B56F52"/>
    <w:rsid w:val="00B57479"/>
    <w:rsid w:val="00B57BEF"/>
    <w:rsid w:val="00B57C6B"/>
    <w:rsid w:val="00B600A8"/>
    <w:rsid w:val="00B60304"/>
    <w:rsid w:val="00B604A2"/>
    <w:rsid w:val="00B611E7"/>
    <w:rsid w:val="00B61EE8"/>
    <w:rsid w:val="00B620E4"/>
    <w:rsid w:val="00B624B4"/>
    <w:rsid w:val="00B637A1"/>
    <w:rsid w:val="00B63D3A"/>
    <w:rsid w:val="00B64074"/>
    <w:rsid w:val="00B64889"/>
    <w:rsid w:val="00B64F0C"/>
    <w:rsid w:val="00B65F0E"/>
    <w:rsid w:val="00B65FEE"/>
    <w:rsid w:val="00B66C71"/>
    <w:rsid w:val="00B66D9F"/>
    <w:rsid w:val="00B66E77"/>
    <w:rsid w:val="00B7034D"/>
    <w:rsid w:val="00B7055B"/>
    <w:rsid w:val="00B70F89"/>
    <w:rsid w:val="00B711F7"/>
    <w:rsid w:val="00B71F26"/>
    <w:rsid w:val="00B73ABA"/>
    <w:rsid w:val="00B743C2"/>
    <w:rsid w:val="00B7477B"/>
    <w:rsid w:val="00B76D74"/>
    <w:rsid w:val="00B77621"/>
    <w:rsid w:val="00B77622"/>
    <w:rsid w:val="00B77B2F"/>
    <w:rsid w:val="00B80377"/>
    <w:rsid w:val="00B80735"/>
    <w:rsid w:val="00B80DE3"/>
    <w:rsid w:val="00B8142D"/>
    <w:rsid w:val="00B82549"/>
    <w:rsid w:val="00B836DB"/>
    <w:rsid w:val="00B83DB5"/>
    <w:rsid w:val="00B841FE"/>
    <w:rsid w:val="00B84E4C"/>
    <w:rsid w:val="00B8508A"/>
    <w:rsid w:val="00B8609D"/>
    <w:rsid w:val="00B86402"/>
    <w:rsid w:val="00B8650D"/>
    <w:rsid w:val="00B86C79"/>
    <w:rsid w:val="00B87016"/>
    <w:rsid w:val="00B87B91"/>
    <w:rsid w:val="00B87C36"/>
    <w:rsid w:val="00B87CF9"/>
    <w:rsid w:val="00B906DB"/>
    <w:rsid w:val="00B91F39"/>
    <w:rsid w:val="00B924AA"/>
    <w:rsid w:val="00B928DD"/>
    <w:rsid w:val="00B934A1"/>
    <w:rsid w:val="00B937C0"/>
    <w:rsid w:val="00B94980"/>
    <w:rsid w:val="00B94A48"/>
    <w:rsid w:val="00B9503C"/>
    <w:rsid w:val="00B9532E"/>
    <w:rsid w:val="00B95797"/>
    <w:rsid w:val="00B95827"/>
    <w:rsid w:val="00B96A5E"/>
    <w:rsid w:val="00B96B70"/>
    <w:rsid w:val="00B96EC9"/>
    <w:rsid w:val="00B9724B"/>
    <w:rsid w:val="00B976E3"/>
    <w:rsid w:val="00B97810"/>
    <w:rsid w:val="00B97883"/>
    <w:rsid w:val="00BA0F1D"/>
    <w:rsid w:val="00BA0FF1"/>
    <w:rsid w:val="00BA1639"/>
    <w:rsid w:val="00BA2011"/>
    <w:rsid w:val="00BA258C"/>
    <w:rsid w:val="00BA31DC"/>
    <w:rsid w:val="00BA4589"/>
    <w:rsid w:val="00BA46E9"/>
    <w:rsid w:val="00BA47B4"/>
    <w:rsid w:val="00BA4A99"/>
    <w:rsid w:val="00BA4BB6"/>
    <w:rsid w:val="00BA4D79"/>
    <w:rsid w:val="00BA592A"/>
    <w:rsid w:val="00BA732D"/>
    <w:rsid w:val="00BA7563"/>
    <w:rsid w:val="00BB02F5"/>
    <w:rsid w:val="00BB0C93"/>
    <w:rsid w:val="00BB1F1C"/>
    <w:rsid w:val="00BB2088"/>
    <w:rsid w:val="00BB2125"/>
    <w:rsid w:val="00BB21F8"/>
    <w:rsid w:val="00BB281F"/>
    <w:rsid w:val="00BB2937"/>
    <w:rsid w:val="00BB40B6"/>
    <w:rsid w:val="00BB430F"/>
    <w:rsid w:val="00BB44BC"/>
    <w:rsid w:val="00BB49E8"/>
    <w:rsid w:val="00BB4C8D"/>
    <w:rsid w:val="00BB4CC9"/>
    <w:rsid w:val="00BB4D6D"/>
    <w:rsid w:val="00BB4EF9"/>
    <w:rsid w:val="00BB51C9"/>
    <w:rsid w:val="00BB5850"/>
    <w:rsid w:val="00BB59D8"/>
    <w:rsid w:val="00BB5F04"/>
    <w:rsid w:val="00BB6384"/>
    <w:rsid w:val="00BB6755"/>
    <w:rsid w:val="00BB7100"/>
    <w:rsid w:val="00BB7EB0"/>
    <w:rsid w:val="00BC00E9"/>
    <w:rsid w:val="00BC1033"/>
    <w:rsid w:val="00BC16AE"/>
    <w:rsid w:val="00BC2596"/>
    <w:rsid w:val="00BC2710"/>
    <w:rsid w:val="00BC2DD1"/>
    <w:rsid w:val="00BC4942"/>
    <w:rsid w:val="00BC4C4C"/>
    <w:rsid w:val="00BC4F58"/>
    <w:rsid w:val="00BC5163"/>
    <w:rsid w:val="00BC52B8"/>
    <w:rsid w:val="00BC63B2"/>
    <w:rsid w:val="00BC7AFD"/>
    <w:rsid w:val="00BD00DC"/>
    <w:rsid w:val="00BD03D8"/>
    <w:rsid w:val="00BD07CD"/>
    <w:rsid w:val="00BD1E41"/>
    <w:rsid w:val="00BD38A2"/>
    <w:rsid w:val="00BD4E2A"/>
    <w:rsid w:val="00BD5F19"/>
    <w:rsid w:val="00BD62F7"/>
    <w:rsid w:val="00BD736D"/>
    <w:rsid w:val="00BD7B6C"/>
    <w:rsid w:val="00BD7BE6"/>
    <w:rsid w:val="00BE0427"/>
    <w:rsid w:val="00BE12F2"/>
    <w:rsid w:val="00BE137D"/>
    <w:rsid w:val="00BE20B8"/>
    <w:rsid w:val="00BE219E"/>
    <w:rsid w:val="00BE2E66"/>
    <w:rsid w:val="00BE2E85"/>
    <w:rsid w:val="00BE4D05"/>
    <w:rsid w:val="00BE534E"/>
    <w:rsid w:val="00BE62DD"/>
    <w:rsid w:val="00BE6ACA"/>
    <w:rsid w:val="00BE6CD9"/>
    <w:rsid w:val="00BE7360"/>
    <w:rsid w:val="00BE73BC"/>
    <w:rsid w:val="00BE77D9"/>
    <w:rsid w:val="00BE79B1"/>
    <w:rsid w:val="00BE7D81"/>
    <w:rsid w:val="00BE7FEE"/>
    <w:rsid w:val="00BF110A"/>
    <w:rsid w:val="00BF2CC5"/>
    <w:rsid w:val="00BF3D1F"/>
    <w:rsid w:val="00BF4A62"/>
    <w:rsid w:val="00BF57E5"/>
    <w:rsid w:val="00BF6FF0"/>
    <w:rsid w:val="00BF72CF"/>
    <w:rsid w:val="00BF735D"/>
    <w:rsid w:val="00C004E7"/>
    <w:rsid w:val="00C00726"/>
    <w:rsid w:val="00C00D33"/>
    <w:rsid w:val="00C01057"/>
    <w:rsid w:val="00C0119A"/>
    <w:rsid w:val="00C018F0"/>
    <w:rsid w:val="00C02F9F"/>
    <w:rsid w:val="00C033B0"/>
    <w:rsid w:val="00C037A6"/>
    <w:rsid w:val="00C04348"/>
    <w:rsid w:val="00C04532"/>
    <w:rsid w:val="00C04B0F"/>
    <w:rsid w:val="00C06081"/>
    <w:rsid w:val="00C0639A"/>
    <w:rsid w:val="00C0658D"/>
    <w:rsid w:val="00C079EC"/>
    <w:rsid w:val="00C10024"/>
    <w:rsid w:val="00C103B5"/>
    <w:rsid w:val="00C10809"/>
    <w:rsid w:val="00C10CAE"/>
    <w:rsid w:val="00C10E80"/>
    <w:rsid w:val="00C112BF"/>
    <w:rsid w:val="00C11955"/>
    <w:rsid w:val="00C120DF"/>
    <w:rsid w:val="00C12A5B"/>
    <w:rsid w:val="00C12B13"/>
    <w:rsid w:val="00C134AE"/>
    <w:rsid w:val="00C138D9"/>
    <w:rsid w:val="00C14AB1"/>
    <w:rsid w:val="00C1575F"/>
    <w:rsid w:val="00C157C1"/>
    <w:rsid w:val="00C1607C"/>
    <w:rsid w:val="00C16691"/>
    <w:rsid w:val="00C167D8"/>
    <w:rsid w:val="00C16C08"/>
    <w:rsid w:val="00C17228"/>
    <w:rsid w:val="00C179CD"/>
    <w:rsid w:val="00C17E4F"/>
    <w:rsid w:val="00C214BD"/>
    <w:rsid w:val="00C21503"/>
    <w:rsid w:val="00C21A18"/>
    <w:rsid w:val="00C22023"/>
    <w:rsid w:val="00C2225F"/>
    <w:rsid w:val="00C22D7B"/>
    <w:rsid w:val="00C230DE"/>
    <w:rsid w:val="00C2322C"/>
    <w:rsid w:val="00C23659"/>
    <w:rsid w:val="00C237FF"/>
    <w:rsid w:val="00C24231"/>
    <w:rsid w:val="00C24455"/>
    <w:rsid w:val="00C24854"/>
    <w:rsid w:val="00C25316"/>
    <w:rsid w:val="00C2758D"/>
    <w:rsid w:val="00C2760D"/>
    <w:rsid w:val="00C30A24"/>
    <w:rsid w:val="00C313BF"/>
    <w:rsid w:val="00C3254D"/>
    <w:rsid w:val="00C32947"/>
    <w:rsid w:val="00C340DF"/>
    <w:rsid w:val="00C34235"/>
    <w:rsid w:val="00C345E4"/>
    <w:rsid w:val="00C347FF"/>
    <w:rsid w:val="00C35B7E"/>
    <w:rsid w:val="00C36545"/>
    <w:rsid w:val="00C37539"/>
    <w:rsid w:val="00C404BC"/>
    <w:rsid w:val="00C405A8"/>
    <w:rsid w:val="00C40ACE"/>
    <w:rsid w:val="00C4189B"/>
    <w:rsid w:val="00C41DC6"/>
    <w:rsid w:val="00C42B63"/>
    <w:rsid w:val="00C435B6"/>
    <w:rsid w:val="00C43AEA"/>
    <w:rsid w:val="00C43F60"/>
    <w:rsid w:val="00C46EF1"/>
    <w:rsid w:val="00C46F76"/>
    <w:rsid w:val="00C47672"/>
    <w:rsid w:val="00C47CE0"/>
    <w:rsid w:val="00C51FD8"/>
    <w:rsid w:val="00C52D30"/>
    <w:rsid w:val="00C54296"/>
    <w:rsid w:val="00C5513A"/>
    <w:rsid w:val="00C558EF"/>
    <w:rsid w:val="00C55D79"/>
    <w:rsid w:val="00C55E23"/>
    <w:rsid w:val="00C55F83"/>
    <w:rsid w:val="00C573B9"/>
    <w:rsid w:val="00C57995"/>
    <w:rsid w:val="00C57E96"/>
    <w:rsid w:val="00C60510"/>
    <w:rsid w:val="00C605C7"/>
    <w:rsid w:val="00C60E8E"/>
    <w:rsid w:val="00C61153"/>
    <w:rsid w:val="00C61CFB"/>
    <w:rsid w:val="00C61DD3"/>
    <w:rsid w:val="00C627F3"/>
    <w:rsid w:val="00C62CD6"/>
    <w:rsid w:val="00C63BF1"/>
    <w:rsid w:val="00C6597E"/>
    <w:rsid w:val="00C65FAE"/>
    <w:rsid w:val="00C666E0"/>
    <w:rsid w:val="00C6683D"/>
    <w:rsid w:val="00C66FEF"/>
    <w:rsid w:val="00C67538"/>
    <w:rsid w:val="00C707EA"/>
    <w:rsid w:val="00C70CBD"/>
    <w:rsid w:val="00C71D28"/>
    <w:rsid w:val="00C72076"/>
    <w:rsid w:val="00C720A9"/>
    <w:rsid w:val="00C72A0B"/>
    <w:rsid w:val="00C72B47"/>
    <w:rsid w:val="00C72D87"/>
    <w:rsid w:val="00C73BEC"/>
    <w:rsid w:val="00C741C2"/>
    <w:rsid w:val="00C745E2"/>
    <w:rsid w:val="00C749B6"/>
    <w:rsid w:val="00C75042"/>
    <w:rsid w:val="00C7611D"/>
    <w:rsid w:val="00C763EC"/>
    <w:rsid w:val="00C76AD0"/>
    <w:rsid w:val="00C76D82"/>
    <w:rsid w:val="00C770C4"/>
    <w:rsid w:val="00C77236"/>
    <w:rsid w:val="00C777D2"/>
    <w:rsid w:val="00C778C2"/>
    <w:rsid w:val="00C77EA2"/>
    <w:rsid w:val="00C8078B"/>
    <w:rsid w:val="00C80BE3"/>
    <w:rsid w:val="00C80C45"/>
    <w:rsid w:val="00C8143E"/>
    <w:rsid w:val="00C82A0D"/>
    <w:rsid w:val="00C8420B"/>
    <w:rsid w:val="00C85A86"/>
    <w:rsid w:val="00C85C70"/>
    <w:rsid w:val="00C85DD5"/>
    <w:rsid w:val="00C8656E"/>
    <w:rsid w:val="00C867E7"/>
    <w:rsid w:val="00C869DD"/>
    <w:rsid w:val="00C87D09"/>
    <w:rsid w:val="00C90A9B"/>
    <w:rsid w:val="00C90CA4"/>
    <w:rsid w:val="00C90F95"/>
    <w:rsid w:val="00C90FB1"/>
    <w:rsid w:val="00C920E1"/>
    <w:rsid w:val="00C93B7E"/>
    <w:rsid w:val="00C94F72"/>
    <w:rsid w:val="00C95084"/>
    <w:rsid w:val="00C9584E"/>
    <w:rsid w:val="00C95CE3"/>
    <w:rsid w:val="00C96247"/>
    <w:rsid w:val="00C962E5"/>
    <w:rsid w:val="00C97725"/>
    <w:rsid w:val="00CA00C1"/>
    <w:rsid w:val="00CA0822"/>
    <w:rsid w:val="00CA091F"/>
    <w:rsid w:val="00CA135A"/>
    <w:rsid w:val="00CA2111"/>
    <w:rsid w:val="00CA29D8"/>
    <w:rsid w:val="00CA3654"/>
    <w:rsid w:val="00CA395F"/>
    <w:rsid w:val="00CA4DC8"/>
    <w:rsid w:val="00CA4E3B"/>
    <w:rsid w:val="00CA57F4"/>
    <w:rsid w:val="00CA6993"/>
    <w:rsid w:val="00CA6AB6"/>
    <w:rsid w:val="00CB0160"/>
    <w:rsid w:val="00CB0DDD"/>
    <w:rsid w:val="00CB0FEA"/>
    <w:rsid w:val="00CB1C28"/>
    <w:rsid w:val="00CB1E31"/>
    <w:rsid w:val="00CB1EB2"/>
    <w:rsid w:val="00CB251C"/>
    <w:rsid w:val="00CB3445"/>
    <w:rsid w:val="00CB4006"/>
    <w:rsid w:val="00CB4166"/>
    <w:rsid w:val="00CB4633"/>
    <w:rsid w:val="00CB48C9"/>
    <w:rsid w:val="00CB4D0F"/>
    <w:rsid w:val="00CB6894"/>
    <w:rsid w:val="00CB6E4E"/>
    <w:rsid w:val="00CB71C3"/>
    <w:rsid w:val="00CB73F2"/>
    <w:rsid w:val="00CB7407"/>
    <w:rsid w:val="00CC02F7"/>
    <w:rsid w:val="00CC0784"/>
    <w:rsid w:val="00CC0EAD"/>
    <w:rsid w:val="00CC1796"/>
    <w:rsid w:val="00CC2262"/>
    <w:rsid w:val="00CC25A1"/>
    <w:rsid w:val="00CC278B"/>
    <w:rsid w:val="00CC3893"/>
    <w:rsid w:val="00CC3A1B"/>
    <w:rsid w:val="00CC3FFC"/>
    <w:rsid w:val="00CC51B9"/>
    <w:rsid w:val="00CC5FDD"/>
    <w:rsid w:val="00CC6674"/>
    <w:rsid w:val="00CC66F6"/>
    <w:rsid w:val="00CC6D94"/>
    <w:rsid w:val="00CC76A2"/>
    <w:rsid w:val="00CC77F5"/>
    <w:rsid w:val="00CC785B"/>
    <w:rsid w:val="00CC7B70"/>
    <w:rsid w:val="00CC7D55"/>
    <w:rsid w:val="00CD00A2"/>
    <w:rsid w:val="00CD0ED9"/>
    <w:rsid w:val="00CD1023"/>
    <w:rsid w:val="00CD12B8"/>
    <w:rsid w:val="00CD12E9"/>
    <w:rsid w:val="00CD1396"/>
    <w:rsid w:val="00CD19A1"/>
    <w:rsid w:val="00CD1DAA"/>
    <w:rsid w:val="00CD220F"/>
    <w:rsid w:val="00CD2EC1"/>
    <w:rsid w:val="00CD33CA"/>
    <w:rsid w:val="00CD379D"/>
    <w:rsid w:val="00CD40F0"/>
    <w:rsid w:val="00CD42B9"/>
    <w:rsid w:val="00CD4D17"/>
    <w:rsid w:val="00CD4EB1"/>
    <w:rsid w:val="00CD4FEB"/>
    <w:rsid w:val="00CD564F"/>
    <w:rsid w:val="00CD5896"/>
    <w:rsid w:val="00CD598C"/>
    <w:rsid w:val="00CD5A24"/>
    <w:rsid w:val="00CD5C66"/>
    <w:rsid w:val="00CD64E6"/>
    <w:rsid w:val="00CE1065"/>
    <w:rsid w:val="00CE168A"/>
    <w:rsid w:val="00CE1D58"/>
    <w:rsid w:val="00CE1ECC"/>
    <w:rsid w:val="00CE238C"/>
    <w:rsid w:val="00CE2443"/>
    <w:rsid w:val="00CE2B5E"/>
    <w:rsid w:val="00CE35F4"/>
    <w:rsid w:val="00CE3682"/>
    <w:rsid w:val="00CE4329"/>
    <w:rsid w:val="00CE451F"/>
    <w:rsid w:val="00CE5F86"/>
    <w:rsid w:val="00CE67E5"/>
    <w:rsid w:val="00CE6827"/>
    <w:rsid w:val="00CE6873"/>
    <w:rsid w:val="00CE6E45"/>
    <w:rsid w:val="00CE7A47"/>
    <w:rsid w:val="00CE7DC1"/>
    <w:rsid w:val="00CF1743"/>
    <w:rsid w:val="00CF1EF2"/>
    <w:rsid w:val="00CF32A9"/>
    <w:rsid w:val="00CF38EC"/>
    <w:rsid w:val="00CF3A82"/>
    <w:rsid w:val="00CF3C17"/>
    <w:rsid w:val="00CF4203"/>
    <w:rsid w:val="00CF528B"/>
    <w:rsid w:val="00CF64A8"/>
    <w:rsid w:val="00D00552"/>
    <w:rsid w:val="00D00B06"/>
    <w:rsid w:val="00D00E56"/>
    <w:rsid w:val="00D02B9D"/>
    <w:rsid w:val="00D02E2D"/>
    <w:rsid w:val="00D03102"/>
    <w:rsid w:val="00D03C11"/>
    <w:rsid w:val="00D04D3D"/>
    <w:rsid w:val="00D06C2A"/>
    <w:rsid w:val="00D0756E"/>
    <w:rsid w:val="00D07878"/>
    <w:rsid w:val="00D07A08"/>
    <w:rsid w:val="00D07F23"/>
    <w:rsid w:val="00D10DE1"/>
    <w:rsid w:val="00D112C0"/>
    <w:rsid w:val="00D114BF"/>
    <w:rsid w:val="00D119AB"/>
    <w:rsid w:val="00D125E3"/>
    <w:rsid w:val="00D12956"/>
    <w:rsid w:val="00D12AE1"/>
    <w:rsid w:val="00D12BC1"/>
    <w:rsid w:val="00D12C99"/>
    <w:rsid w:val="00D132E2"/>
    <w:rsid w:val="00D133D5"/>
    <w:rsid w:val="00D136DB"/>
    <w:rsid w:val="00D140F6"/>
    <w:rsid w:val="00D146D6"/>
    <w:rsid w:val="00D14A42"/>
    <w:rsid w:val="00D14C70"/>
    <w:rsid w:val="00D14E4E"/>
    <w:rsid w:val="00D15AF7"/>
    <w:rsid w:val="00D15B6C"/>
    <w:rsid w:val="00D16E80"/>
    <w:rsid w:val="00D176B1"/>
    <w:rsid w:val="00D1786A"/>
    <w:rsid w:val="00D17E04"/>
    <w:rsid w:val="00D20298"/>
    <w:rsid w:val="00D212AC"/>
    <w:rsid w:val="00D212E4"/>
    <w:rsid w:val="00D21A05"/>
    <w:rsid w:val="00D223EB"/>
    <w:rsid w:val="00D22F3F"/>
    <w:rsid w:val="00D23623"/>
    <w:rsid w:val="00D237FA"/>
    <w:rsid w:val="00D23821"/>
    <w:rsid w:val="00D23CEF"/>
    <w:rsid w:val="00D241C0"/>
    <w:rsid w:val="00D25659"/>
    <w:rsid w:val="00D25990"/>
    <w:rsid w:val="00D26116"/>
    <w:rsid w:val="00D2683E"/>
    <w:rsid w:val="00D2690D"/>
    <w:rsid w:val="00D30EDE"/>
    <w:rsid w:val="00D31053"/>
    <w:rsid w:val="00D314C4"/>
    <w:rsid w:val="00D329EF"/>
    <w:rsid w:val="00D32EBF"/>
    <w:rsid w:val="00D33530"/>
    <w:rsid w:val="00D336B4"/>
    <w:rsid w:val="00D340FD"/>
    <w:rsid w:val="00D35198"/>
    <w:rsid w:val="00D363E0"/>
    <w:rsid w:val="00D3660A"/>
    <w:rsid w:val="00D3709F"/>
    <w:rsid w:val="00D37578"/>
    <w:rsid w:val="00D37753"/>
    <w:rsid w:val="00D37875"/>
    <w:rsid w:val="00D3790F"/>
    <w:rsid w:val="00D37974"/>
    <w:rsid w:val="00D37E8A"/>
    <w:rsid w:val="00D402C5"/>
    <w:rsid w:val="00D4057E"/>
    <w:rsid w:val="00D40E35"/>
    <w:rsid w:val="00D40EA6"/>
    <w:rsid w:val="00D4119F"/>
    <w:rsid w:val="00D41296"/>
    <w:rsid w:val="00D42AAB"/>
    <w:rsid w:val="00D42EA6"/>
    <w:rsid w:val="00D4385D"/>
    <w:rsid w:val="00D44475"/>
    <w:rsid w:val="00D454AD"/>
    <w:rsid w:val="00D45E35"/>
    <w:rsid w:val="00D46065"/>
    <w:rsid w:val="00D4635B"/>
    <w:rsid w:val="00D46B41"/>
    <w:rsid w:val="00D46EC1"/>
    <w:rsid w:val="00D47929"/>
    <w:rsid w:val="00D47D5F"/>
    <w:rsid w:val="00D50A92"/>
    <w:rsid w:val="00D5130C"/>
    <w:rsid w:val="00D5184E"/>
    <w:rsid w:val="00D51E76"/>
    <w:rsid w:val="00D526C5"/>
    <w:rsid w:val="00D5357D"/>
    <w:rsid w:val="00D53965"/>
    <w:rsid w:val="00D53ABC"/>
    <w:rsid w:val="00D54398"/>
    <w:rsid w:val="00D5496C"/>
    <w:rsid w:val="00D55D6F"/>
    <w:rsid w:val="00D55F01"/>
    <w:rsid w:val="00D56310"/>
    <w:rsid w:val="00D564AA"/>
    <w:rsid w:val="00D5692C"/>
    <w:rsid w:val="00D56C64"/>
    <w:rsid w:val="00D5723B"/>
    <w:rsid w:val="00D57411"/>
    <w:rsid w:val="00D57C24"/>
    <w:rsid w:val="00D57F0C"/>
    <w:rsid w:val="00D60752"/>
    <w:rsid w:val="00D60CFF"/>
    <w:rsid w:val="00D61016"/>
    <w:rsid w:val="00D614BC"/>
    <w:rsid w:val="00D61F98"/>
    <w:rsid w:val="00D62959"/>
    <w:rsid w:val="00D63485"/>
    <w:rsid w:val="00D6472D"/>
    <w:rsid w:val="00D65050"/>
    <w:rsid w:val="00D65348"/>
    <w:rsid w:val="00D653D6"/>
    <w:rsid w:val="00D667F6"/>
    <w:rsid w:val="00D6723B"/>
    <w:rsid w:val="00D67C5F"/>
    <w:rsid w:val="00D706E9"/>
    <w:rsid w:val="00D70B82"/>
    <w:rsid w:val="00D70C73"/>
    <w:rsid w:val="00D70ECE"/>
    <w:rsid w:val="00D71723"/>
    <w:rsid w:val="00D71AF7"/>
    <w:rsid w:val="00D72218"/>
    <w:rsid w:val="00D73B87"/>
    <w:rsid w:val="00D74AC8"/>
    <w:rsid w:val="00D74C4D"/>
    <w:rsid w:val="00D75237"/>
    <w:rsid w:val="00D7591F"/>
    <w:rsid w:val="00D77C65"/>
    <w:rsid w:val="00D802FA"/>
    <w:rsid w:val="00D80364"/>
    <w:rsid w:val="00D80F97"/>
    <w:rsid w:val="00D81552"/>
    <w:rsid w:val="00D81F77"/>
    <w:rsid w:val="00D822BE"/>
    <w:rsid w:val="00D830B5"/>
    <w:rsid w:val="00D832F1"/>
    <w:rsid w:val="00D835CC"/>
    <w:rsid w:val="00D84AD1"/>
    <w:rsid w:val="00D84C93"/>
    <w:rsid w:val="00D850BF"/>
    <w:rsid w:val="00D85960"/>
    <w:rsid w:val="00D86FCE"/>
    <w:rsid w:val="00D877D8"/>
    <w:rsid w:val="00D87822"/>
    <w:rsid w:val="00D90188"/>
    <w:rsid w:val="00D90942"/>
    <w:rsid w:val="00D90E8F"/>
    <w:rsid w:val="00D93E23"/>
    <w:rsid w:val="00D93F75"/>
    <w:rsid w:val="00D95CD0"/>
    <w:rsid w:val="00D95F4A"/>
    <w:rsid w:val="00D96314"/>
    <w:rsid w:val="00D96709"/>
    <w:rsid w:val="00D976A0"/>
    <w:rsid w:val="00D97769"/>
    <w:rsid w:val="00D97F1E"/>
    <w:rsid w:val="00DA0180"/>
    <w:rsid w:val="00DA0C64"/>
    <w:rsid w:val="00DA124D"/>
    <w:rsid w:val="00DA1B33"/>
    <w:rsid w:val="00DA1EF3"/>
    <w:rsid w:val="00DA258E"/>
    <w:rsid w:val="00DA2862"/>
    <w:rsid w:val="00DA32DA"/>
    <w:rsid w:val="00DA3457"/>
    <w:rsid w:val="00DA42A4"/>
    <w:rsid w:val="00DA4C57"/>
    <w:rsid w:val="00DA574B"/>
    <w:rsid w:val="00DA5E82"/>
    <w:rsid w:val="00DA66AC"/>
    <w:rsid w:val="00DA6FE4"/>
    <w:rsid w:val="00DA755B"/>
    <w:rsid w:val="00DA7D38"/>
    <w:rsid w:val="00DB0036"/>
    <w:rsid w:val="00DB042F"/>
    <w:rsid w:val="00DB12B6"/>
    <w:rsid w:val="00DB16B6"/>
    <w:rsid w:val="00DB1DAB"/>
    <w:rsid w:val="00DB1E62"/>
    <w:rsid w:val="00DB2336"/>
    <w:rsid w:val="00DB2E1B"/>
    <w:rsid w:val="00DB2EA0"/>
    <w:rsid w:val="00DB32C5"/>
    <w:rsid w:val="00DB34C6"/>
    <w:rsid w:val="00DB35EC"/>
    <w:rsid w:val="00DB3DF6"/>
    <w:rsid w:val="00DB4BDA"/>
    <w:rsid w:val="00DB4D9A"/>
    <w:rsid w:val="00DB4EED"/>
    <w:rsid w:val="00DB59E1"/>
    <w:rsid w:val="00DB6254"/>
    <w:rsid w:val="00DB7C38"/>
    <w:rsid w:val="00DC056E"/>
    <w:rsid w:val="00DC1180"/>
    <w:rsid w:val="00DC1E3D"/>
    <w:rsid w:val="00DC1E69"/>
    <w:rsid w:val="00DC33F2"/>
    <w:rsid w:val="00DC35A0"/>
    <w:rsid w:val="00DC4077"/>
    <w:rsid w:val="00DC40F8"/>
    <w:rsid w:val="00DC43D0"/>
    <w:rsid w:val="00DC5B9E"/>
    <w:rsid w:val="00DC68F4"/>
    <w:rsid w:val="00DC6ED0"/>
    <w:rsid w:val="00DC7585"/>
    <w:rsid w:val="00DC7BC9"/>
    <w:rsid w:val="00DD03DA"/>
    <w:rsid w:val="00DD1557"/>
    <w:rsid w:val="00DD21AA"/>
    <w:rsid w:val="00DD2519"/>
    <w:rsid w:val="00DD32EE"/>
    <w:rsid w:val="00DD3339"/>
    <w:rsid w:val="00DD3643"/>
    <w:rsid w:val="00DD377D"/>
    <w:rsid w:val="00DD5034"/>
    <w:rsid w:val="00DD578B"/>
    <w:rsid w:val="00DD5CF3"/>
    <w:rsid w:val="00DD5E5B"/>
    <w:rsid w:val="00DD6511"/>
    <w:rsid w:val="00DD6595"/>
    <w:rsid w:val="00DD69C8"/>
    <w:rsid w:val="00DD6DBB"/>
    <w:rsid w:val="00DD6E84"/>
    <w:rsid w:val="00DE0728"/>
    <w:rsid w:val="00DE11D3"/>
    <w:rsid w:val="00DE1548"/>
    <w:rsid w:val="00DE22F0"/>
    <w:rsid w:val="00DE253E"/>
    <w:rsid w:val="00DE26D3"/>
    <w:rsid w:val="00DE2921"/>
    <w:rsid w:val="00DE2C21"/>
    <w:rsid w:val="00DE2D39"/>
    <w:rsid w:val="00DE2D5D"/>
    <w:rsid w:val="00DE39B5"/>
    <w:rsid w:val="00DE3A16"/>
    <w:rsid w:val="00DE3C06"/>
    <w:rsid w:val="00DE4387"/>
    <w:rsid w:val="00DE47F0"/>
    <w:rsid w:val="00DE5BDD"/>
    <w:rsid w:val="00DE5C38"/>
    <w:rsid w:val="00DE6770"/>
    <w:rsid w:val="00DE6B65"/>
    <w:rsid w:val="00DE72E4"/>
    <w:rsid w:val="00DE7753"/>
    <w:rsid w:val="00DE7A28"/>
    <w:rsid w:val="00DF01E7"/>
    <w:rsid w:val="00DF08F2"/>
    <w:rsid w:val="00DF0CD7"/>
    <w:rsid w:val="00DF0DBF"/>
    <w:rsid w:val="00DF0F4C"/>
    <w:rsid w:val="00DF1451"/>
    <w:rsid w:val="00DF14F7"/>
    <w:rsid w:val="00DF190F"/>
    <w:rsid w:val="00DF1E36"/>
    <w:rsid w:val="00DF1F21"/>
    <w:rsid w:val="00DF208B"/>
    <w:rsid w:val="00DF28B5"/>
    <w:rsid w:val="00DF34C1"/>
    <w:rsid w:val="00DF3814"/>
    <w:rsid w:val="00DF393E"/>
    <w:rsid w:val="00DF3B9A"/>
    <w:rsid w:val="00DF3CF9"/>
    <w:rsid w:val="00DF43C7"/>
    <w:rsid w:val="00DF46AD"/>
    <w:rsid w:val="00DF4BD2"/>
    <w:rsid w:val="00DF4CA5"/>
    <w:rsid w:val="00DF4E2C"/>
    <w:rsid w:val="00DF4E7A"/>
    <w:rsid w:val="00DF5314"/>
    <w:rsid w:val="00DF79F1"/>
    <w:rsid w:val="00DF7BC3"/>
    <w:rsid w:val="00E00F6F"/>
    <w:rsid w:val="00E010D6"/>
    <w:rsid w:val="00E01179"/>
    <w:rsid w:val="00E01514"/>
    <w:rsid w:val="00E016C0"/>
    <w:rsid w:val="00E0184E"/>
    <w:rsid w:val="00E02F62"/>
    <w:rsid w:val="00E03225"/>
    <w:rsid w:val="00E0437D"/>
    <w:rsid w:val="00E047BD"/>
    <w:rsid w:val="00E04D4C"/>
    <w:rsid w:val="00E05289"/>
    <w:rsid w:val="00E05600"/>
    <w:rsid w:val="00E05EE4"/>
    <w:rsid w:val="00E06267"/>
    <w:rsid w:val="00E0665A"/>
    <w:rsid w:val="00E06F5F"/>
    <w:rsid w:val="00E100A7"/>
    <w:rsid w:val="00E10BD3"/>
    <w:rsid w:val="00E10CCB"/>
    <w:rsid w:val="00E11027"/>
    <w:rsid w:val="00E11A4E"/>
    <w:rsid w:val="00E11DC3"/>
    <w:rsid w:val="00E1246D"/>
    <w:rsid w:val="00E125F5"/>
    <w:rsid w:val="00E12904"/>
    <w:rsid w:val="00E13728"/>
    <w:rsid w:val="00E13FF9"/>
    <w:rsid w:val="00E14679"/>
    <w:rsid w:val="00E1487F"/>
    <w:rsid w:val="00E149A1"/>
    <w:rsid w:val="00E154F6"/>
    <w:rsid w:val="00E17997"/>
    <w:rsid w:val="00E20310"/>
    <w:rsid w:val="00E20784"/>
    <w:rsid w:val="00E21571"/>
    <w:rsid w:val="00E216C1"/>
    <w:rsid w:val="00E218AD"/>
    <w:rsid w:val="00E21918"/>
    <w:rsid w:val="00E21A40"/>
    <w:rsid w:val="00E21E9F"/>
    <w:rsid w:val="00E22D93"/>
    <w:rsid w:val="00E2332A"/>
    <w:rsid w:val="00E23407"/>
    <w:rsid w:val="00E23424"/>
    <w:rsid w:val="00E23BC1"/>
    <w:rsid w:val="00E25FD5"/>
    <w:rsid w:val="00E2708F"/>
    <w:rsid w:val="00E30094"/>
    <w:rsid w:val="00E304E0"/>
    <w:rsid w:val="00E305E6"/>
    <w:rsid w:val="00E3167A"/>
    <w:rsid w:val="00E319A9"/>
    <w:rsid w:val="00E3260F"/>
    <w:rsid w:val="00E3286D"/>
    <w:rsid w:val="00E32F0C"/>
    <w:rsid w:val="00E33334"/>
    <w:rsid w:val="00E338FF"/>
    <w:rsid w:val="00E33983"/>
    <w:rsid w:val="00E33B35"/>
    <w:rsid w:val="00E33E1E"/>
    <w:rsid w:val="00E34FF7"/>
    <w:rsid w:val="00E35377"/>
    <w:rsid w:val="00E35696"/>
    <w:rsid w:val="00E359C5"/>
    <w:rsid w:val="00E36C69"/>
    <w:rsid w:val="00E36EEE"/>
    <w:rsid w:val="00E37569"/>
    <w:rsid w:val="00E40287"/>
    <w:rsid w:val="00E40502"/>
    <w:rsid w:val="00E40517"/>
    <w:rsid w:val="00E40D36"/>
    <w:rsid w:val="00E41121"/>
    <w:rsid w:val="00E41159"/>
    <w:rsid w:val="00E4198A"/>
    <w:rsid w:val="00E429A0"/>
    <w:rsid w:val="00E42D22"/>
    <w:rsid w:val="00E440D0"/>
    <w:rsid w:val="00E44FDC"/>
    <w:rsid w:val="00E46BA9"/>
    <w:rsid w:val="00E46ECD"/>
    <w:rsid w:val="00E51070"/>
    <w:rsid w:val="00E52235"/>
    <w:rsid w:val="00E5306E"/>
    <w:rsid w:val="00E53830"/>
    <w:rsid w:val="00E53834"/>
    <w:rsid w:val="00E53972"/>
    <w:rsid w:val="00E53BA5"/>
    <w:rsid w:val="00E53BE6"/>
    <w:rsid w:val="00E54C96"/>
    <w:rsid w:val="00E54DFE"/>
    <w:rsid w:val="00E55F8C"/>
    <w:rsid w:val="00E56CBE"/>
    <w:rsid w:val="00E56E1E"/>
    <w:rsid w:val="00E5718F"/>
    <w:rsid w:val="00E573C9"/>
    <w:rsid w:val="00E57B86"/>
    <w:rsid w:val="00E60188"/>
    <w:rsid w:val="00E603F8"/>
    <w:rsid w:val="00E60C83"/>
    <w:rsid w:val="00E611CE"/>
    <w:rsid w:val="00E61325"/>
    <w:rsid w:val="00E61678"/>
    <w:rsid w:val="00E61EF6"/>
    <w:rsid w:val="00E61F6F"/>
    <w:rsid w:val="00E62537"/>
    <w:rsid w:val="00E63305"/>
    <w:rsid w:val="00E633C4"/>
    <w:rsid w:val="00E63A9E"/>
    <w:rsid w:val="00E63C8A"/>
    <w:rsid w:val="00E63CD7"/>
    <w:rsid w:val="00E64301"/>
    <w:rsid w:val="00E65974"/>
    <w:rsid w:val="00E66B11"/>
    <w:rsid w:val="00E66D5A"/>
    <w:rsid w:val="00E7067B"/>
    <w:rsid w:val="00E70FBA"/>
    <w:rsid w:val="00E718C5"/>
    <w:rsid w:val="00E719A4"/>
    <w:rsid w:val="00E732B1"/>
    <w:rsid w:val="00E74848"/>
    <w:rsid w:val="00E74AED"/>
    <w:rsid w:val="00E74BDD"/>
    <w:rsid w:val="00E75300"/>
    <w:rsid w:val="00E75A4B"/>
    <w:rsid w:val="00E76075"/>
    <w:rsid w:val="00E760FD"/>
    <w:rsid w:val="00E761B6"/>
    <w:rsid w:val="00E766E3"/>
    <w:rsid w:val="00E767D1"/>
    <w:rsid w:val="00E773DB"/>
    <w:rsid w:val="00E778CA"/>
    <w:rsid w:val="00E77B1A"/>
    <w:rsid w:val="00E77D5A"/>
    <w:rsid w:val="00E8017B"/>
    <w:rsid w:val="00E801EA"/>
    <w:rsid w:val="00E8020D"/>
    <w:rsid w:val="00E80299"/>
    <w:rsid w:val="00E80A5C"/>
    <w:rsid w:val="00E81006"/>
    <w:rsid w:val="00E81BBE"/>
    <w:rsid w:val="00E81D93"/>
    <w:rsid w:val="00E81DE5"/>
    <w:rsid w:val="00E825B4"/>
    <w:rsid w:val="00E82615"/>
    <w:rsid w:val="00E83109"/>
    <w:rsid w:val="00E8338C"/>
    <w:rsid w:val="00E83775"/>
    <w:rsid w:val="00E85E2C"/>
    <w:rsid w:val="00E8736D"/>
    <w:rsid w:val="00E87552"/>
    <w:rsid w:val="00E8798F"/>
    <w:rsid w:val="00E87CF1"/>
    <w:rsid w:val="00E87E8E"/>
    <w:rsid w:val="00E90B77"/>
    <w:rsid w:val="00E910D5"/>
    <w:rsid w:val="00E912D6"/>
    <w:rsid w:val="00E9136F"/>
    <w:rsid w:val="00E91C35"/>
    <w:rsid w:val="00E93992"/>
    <w:rsid w:val="00E93E10"/>
    <w:rsid w:val="00E951E1"/>
    <w:rsid w:val="00E955BE"/>
    <w:rsid w:val="00E956AF"/>
    <w:rsid w:val="00E95930"/>
    <w:rsid w:val="00E95B1B"/>
    <w:rsid w:val="00E96C7B"/>
    <w:rsid w:val="00E96D54"/>
    <w:rsid w:val="00E97216"/>
    <w:rsid w:val="00E97814"/>
    <w:rsid w:val="00E97FB1"/>
    <w:rsid w:val="00EA0598"/>
    <w:rsid w:val="00EA0C76"/>
    <w:rsid w:val="00EA104D"/>
    <w:rsid w:val="00EA1F6A"/>
    <w:rsid w:val="00EA26A1"/>
    <w:rsid w:val="00EA3BA7"/>
    <w:rsid w:val="00EA3BFC"/>
    <w:rsid w:val="00EA428C"/>
    <w:rsid w:val="00EA42AA"/>
    <w:rsid w:val="00EA4898"/>
    <w:rsid w:val="00EA5254"/>
    <w:rsid w:val="00EA64AE"/>
    <w:rsid w:val="00EA72EC"/>
    <w:rsid w:val="00EA79A9"/>
    <w:rsid w:val="00EB0B40"/>
    <w:rsid w:val="00EB0E52"/>
    <w:rsid w:val="00EB133A"/>
    <w:rsid w:val="00EB13AF"/>
    <w:rsid w:val="00EB158D"/>
    <w:rsid w:val="00EB17FE"/>
    <w:rsid w:val="00EB1AED"/>
    <w:rsid w:val="00EB1DF4"/>
    <w:rsid w:val="00EB1E7E"/>
    <w:rsid w:val="00EB1F5F"/>
    <w:rsid w:val="00EB1F92"/>
    <w:rsid w:val="00EB2202"/>
    <w:rsid w:val="00EB4812"/>
    <w:rsid w:val="00EB4B22"/>
    <w:rsid w:val="00EB5188"/>
    <w:rsid w:val="00EB5B30"/>
    <w:rsid w:val="00EB627A"/>
    <w:rsid w:val="00EB62E1"/>
    <w:rsid w:val="00EB64D0"/>
    <w:rsid w:val="00EB7749"/>
    <w:rsid w:val="00EC094F"/>
    <w:rsid w:val="00EC1215"/>
    <w:rsid w:val="00EC15DA"/>
    <w:rsid w:val="00EC1783"/>
    <w:rsid w:val="00EC1801"/>
    <w:rsid w:val="00EC1816"/>
    <w:rsid w:val="00EC27CE"/>
    <w:rsid w:val="00EC35F4"/>
    <w:rsid w:val="00EC3647"/>
    <w:rsid w:val="00EC3C8E"/>
    <w:rsid w:val="00EC40FB"/>
    <w:rsid w:val="00EC4201"/>
    <w:rsid w:val="00EC4AAF"/>
    <w:rsid w:val="00EC516B"/>
    <w:rsid w:val="00EC5824"/>
    <w:rsid w:val="00EC65F4"/>
    <w:rsid w:val="00EC686F"/>
    <w:rsid w:val="00EC7FD8"/>
    <w:rsid w:val="00ED1CC4"/>
    <w:rsid w:val="00ED23BF"/>
    <w:rsid w:val="00ED24FE"/>
    <w:rsid w:val="00ED27A1"/>
    <w:rsid w:val="00ED27FA"/>
    <w:rsid w:val="00ED3B4B"/>
    <w:rsid w:val="00ED42AF"/>
    <w:rsid w:val="00ED5F0F"/>
    <w:rsid w:val="00ED6426"/>
    <w:rsid w:val="00EE027D"/>
    <w:rsid w:val="00EE0BBE"/>
    <w:rsid w:val="00EE130A"/>
    <w:rsid w:val="00EE1A5D"/>
    <w:rsid w:val="00EE1C04"/>
    <w:rsid w:val="00EE1F7D"/>
    <w:rsid w:val="00EE2253"/>
    <w:rsid w:val="00EE235C"/>
    <w:rsid w:val="00EE2496"/>
    <w:rsid w:val="00EE251D"/>
    <w:rsid w:val="00EE376A"/>
    <w:rsid w:val="00EE3961"/>
    <w:rsid w:val="00EE4417"/>
    <w:rsid w:val="00EE46FD"/>
    <w:rsid w:val="00EE4A78"/>
    <w:rsid w:val="00EE54AE"/>
    <w:rsid w:val="00EE54B2"/>
    <w:rsid w:val="00EE555C"/>
    <w:rsid w:val="00EE6034"/>
    <w:rsid w:val="00EE6285"/>
    <w:rsid w:val="00EE6AB5"/>
    <w:rsid w:val="00EE6E7B"/>
    <w:rsid w:val="00EE769A"/>
    <w:rsid w:val="00EE77E5"/>
    <w:rsid w:val="00EF0036"/>
    <w:rsid w:val="00EF1CDE"/>
    <w:rsid w:val="00EF2745"/>
    <w:rsid w:val="00EF2E54"/>
    <w:rsid w:val="00EF3551"/>
    <w:rsid w:val="00EF477D"/>
    <w:rsid w:val="00EF47BA"/>
    <w:rsid w:val="00EF637C"/>
    <w:rsid w:val="00EF65B8"/>
    <w:rsid w:val="00EF68B2"/>
    <w:rsid w:val="00EF6CE9"/>
    <w:rsid w:val="00EF71BF"/>
    <w:rsid w:val="00EF7ABF"/>
    <w:rsid w:val="00F00BBA"/>
    <w:rsid w:val="00F00C1B"/>
    <w:rsid w:val="00F01CE6"/>
    <w:rsid w:val="00F028EE"/>
    <w:rsid w:val="00F02B6E"/>
    <w:rsid w:val="00F032F2"/>
    <w:rsid w:val="00F03836"/>
    <w:rsid w:val="00F03E4A"/>
    <w:rsid w:val="00F03FF8"/>
    <w:rsid w:val="00F04249"/>
    <w:rsid w:val="00F04A1B"/>
    <w:rsid w:val="00F05246"/>
    <w:rsid w:val="00F053F3"/>
    <w:rsid w:val="00F05523"/>
    <w:rsid w:val="00F060CD"/>
    <w:rsid w:val="00F0665F"/>
    <w:rsid w:val="00F06D62"/>
    <w:rsid w:val="00F06F78"/>
    <w:rsid w:val="00F0799F"/>
    <w:rsid w:val="00F1016B"/>
    <w:rsid w:val="00F119CE"/>
    <w:rsid w:val="00F11B72"/>
    <w:rsid w:val="00F11DD1"/>
    <w:rsid w:val="00F120B4"/>
    <w:rsid w:val="00F12F22"/>
    <w:rsid w:val="00F136B7"/>
    <w:rsid w:val="00F15CC3"/>
    <w:rsid w:val="00F168AB"/>
    <w:rsid w:val="00F16F3B"/>
    <w:rsid w:val="00F170BD"/>
    <w:rsid w:val="00F17FDE"/>
    <w:rsid w:val="00F2002C"/>
    <w:rsid w:val="00F219BE"/>
    <w:rsid w:val="00F21C16"/>
    <w:rsid w:val="00F23B34"/>
    <w:rsid w:val="00F24416"/>
    <w:rsid w:val="00F248C0"/>
    <w:rsid w:val="00F24F6A"/>
    <w:rsid w:val="00F25104"/>
    <w:rsid w:val="00F25C75"/>
    <w:rsid w:val="00F26022"/>
    <w:rsid w:val="00F26FF7"/>
    <w:rsid w:val="00F270C5"/>
    <w:rsid w:val="00F27EE7"/>
    <w:rsid w:val="00F30402"/>
    <w:rsid w:val="00F313FD"/>
    <w:rsid w:val="00F318FE"/>
    <w:rsid w:val="00F31C93"/>
    <w:rsid w:val="00F32DBF"/>
    <w:rsid w:val="00F33F04"/>
    <w:rsid w:val="00F3410B"/>
    <w:rsid w:val="00F345D8"/>
    <w:rsid w:val="00F34BB9"/>
    <w:rsid w:val="00F35C50"/>
    <w:rsid w:val="00F3647E"/>
    <w:rsid w:val="00F37028"/>
    <w:rsid w:val="00F379A2"/>
    <w:rsid w:val="00F37C50"/>
    <w:rsid w:val="00F402FF"/>
    <w:rsid w:val="00F40AAB"/>
    <w:rsid w:val="00F40BD9"/>
    <w:rsid w:val="00F40CED"/>
    <w:rsid w:val="00F411F3"/>
    <w:rsid w:val="00F41594"/>
    <w:rsid w:val="00F415C5"/>
    <w:rsid w:val="00F41FDE"/>
    <w:rsid w:val="00F4412F"/>
    <w:rsid w:val="00F450DC"/>
    <w:rsid w:val="00F45E98"/>
    <w:rsid w:val="00F469BF"/>
    <w:rsid w:val="00F46AA2"/>
    <w:rsid w:val="00F50569"/>
    <w:rsid w:val="00F50C67"/>
    <w:rsid w:val="00F535BE"/>
    <w:rsid w:val="00F5392E"/>
    <w:rsid w:val="00F539B5"/>
    <w:rsid w:val="00F541BF"/>
    <w:rsid w:val="00F549E1"/>
    <w:rsid w:val="00F54B62"/>
    <w:rsid w:val="00F55253"/>
    <w:rsid w:val="00F556AB"/>
    <w:rsid w:val="00F55E03"/>
    <w:rsid w:val="00F55EDC"/>
    <w:rsid w:val="00F566AB"/>
    <w:rsid w:val="00F57BDB"/>
    <w:rsid w:val="00F61C87"/>
    <w:rsid w:val="00F62712"/>
    <w:rsid w:val="00F6338C"/>
    <w:rsid w:val="00F64A44"/>
    <w:rsid w:val="00F6632C"/>
    <w:rsid w:val="00F70015"/>
    <w:rsid w:val="00F704DD"/>
    <w:rsid w:val="00F70A1C"/>
    <w:rsid w:val="00F70D39"/>
    <w:rsid w:val="00F71654"/>
    <w:rsid w:val="00F716F7"/>
    <w:rsid w:val="00F71CF6"/>
    <w:rsid w:val="00F71DE1"/>
    <w:rsid w:val="00F7261C"/>
    <w:rsid w:val="00F7285A"/>
    <w:rsid w:val="00F728F7"/>
    <w:rsid w:val="00F729E1"/>
    <w:rsid w:val="00F72CCF"/>
    <w:rsid w:val="00F73421"/>
    <w:rsid w:val="00F73B06"/>
    <w:rsid w:val="00F73F14"/>
    <w:rsid w:val="00F7474A"/>
    <w:rsid w:val="00F74882"/>
    <w:rsid w:val="00F75054"/>
    <w:rsid w:val="00F75960"/>
    <w:rsid w:val="00F76020"/>
    <w:rsid w:val="00F804D9"/>
    <w:rsid w:val="00F8073C"/>
    <w:rsid w:val="00F81899"/>
    <w:rsid w:val="00F81FD0"/>
    <w:rsid w:val="00F822E5"/>
    <w:rsid w:val="00F82960"/>
    <w:rsid w:val="00F830DA"/>
    <w:rsid w:val="00F8312D"/>
    <w:rsid w:val="00F84444"/>
    <w:rsid w:val="00F8456D"/>
    <w:rsid w:val="00F84BC6"/>
    <w:rsid w:val="00F8555D"/>
    <w:rsid w:val="00F85A74"/>
    <w:rsid w:val="00F85AEC"/>
    <w:rsid w:val="00F863D7"/>
    <w:rsid w:val="00F86873"/>
    <w:rsid w:val="00F868EF"/>
    <w:rsid w:val="00F86BFE"/>
    <w:rsid w:val="00F878BF"/>
    <w:rsid w:val="00F87981"/>
    <w:rsid w:val="00F87AF6"/>
    <w:rsid w:val="00F87F42"/>
    <w:rsid w:val="00F9003B"/>
    <w:rsid w:val="00F901FF"/>
    <w:rsid w:val="00F902F3"/>
    <w:rsid w:val="00F90A6F"/>
    <w:rsid w:val="00F90C7A"/>
    <w:rsid w:val="00F90E8E"/>
    <w:rsid w:val="00F91CD5"/>
    <w:rsid w:val="00F923B5"/>
    <w:rsid w:val="00F92887"/>
    <w:rsid w:val="00F9335E"/>
    <w:rsid w:val="00F94C07"/>
    <w:rsid w:val="00F94CC3"/>
    <w:rsid w:val="00F953AE"/>
    <w:rsid w:val="00F96255"/>
    <w:rsid w:val="00F965FE"/>
    <w:rsid w:val="00F966EA"/>
    <w:rsid w:val="00F96BF5"/>
    <w:rsid w:val="00F97986"/>
    <w:rsid w:val="00F97DA4"/>
    <w:rsid w:val="00FA0154"/>
    <w:rsid w:val="00FA04AB"/>
    <w:rsid w:val="00FA0602"/>
    <w:rsid w:val="00FA0D4C"/>
    <w:rsid w:val="00FA118F"/>
    <w:rsid w:val="00FA1327"/>
    <w:rsid w:val="00FA1532"/>
    <w:rsid w:val="00FA16F4"/>
    <w:rsid w:val="00FA19FE"/>
    <w:rsid w:val="00FA27C3"/>
    <w:rsid w:val="00FA2B9C"/>
    <w:rsid w:val="00FA34F0"/>
    <w:rsid w:val="00FA35EB"/>
    <w:rsid w:val="00FA3850"/>
    <w:rsid w:val="00FA3995"/>
    <w:rsid w:val="00FA4C97"/>
    <w:rsid w:val="00FA510B"/>
    <w:rsid w:val="00FA6764"/>
    <w:rsid w:val="00FA6A9F"/>
    <w:rsid w:val="00FA702C"/>
    <w:rsid w:val="00FA70A4"/>
    <w:rsid w:val="00FA7277"/>
    <w:rsid w:val="00FA7344"/>
    <w:rsid w:val="00FA7C10"/>
    <w:rsid w:val="00FB01E6"/>
    <w:rsid w:val="00FB13FD"/>
    <w:rsid w:val="00FB1AE5"/>
    <w:rsid w:val="00FB2396"/>
    <w:rsid w:val="00FB2EBD"/>
    <w:rsid w:val="00FB2F40"/>
    <w:rsid w:val="00FB333A"/>
    <w:rsid w:val="00FB360E"/>
    <w:rsid w:val="00FB3A88"/>
    <w:rsid w:val="00FB3DCA"/>
    <w:rsid w:val="00FB4662"/>
    <w:rsid w:val="00FB4CF9"/>
    <w:rsid w:val="00FB4FB4"/>
    <w:rsid w:val="00FB5026"/>
    <w:rsid w:val="00FB6733"/>
    <w:rsid w:val="00FC112D"/>
    <w:rsid w:val="00FC1778"/>
    <w:rsid w:val="00FC18F6"/>
    <w:rsid w:val="00FC192A"/>
    <w:rsid w:val="00FC2CB7"/>
    <w:rsid w:val="00FC34A2"/>
    <w:rsid w:val="00FC44CB"/>
    <w:rsid w:val="00FC4D8C"/>
    <w:rsid w:val="00FC5C3C"/>
    <w:rsid w:val="00FC6AF9"/>
    <w:rsid w:val="00FC6C68"/>
    <w:rsid w:val="00FC6CD4"/>
    <w:rsid w:val="00FC738C"/>
    <w:rsid w:val="00FC7C3F"/>
    <w:rsid w:val="00FD075D"/>
    <w:rsid w:val="00FD12D7"/>
    <w:rsid w:val="00FD20AE"/>
    <w:rsid w:val="00FD2170"/>
    <w:rsid w:val="00FD22AB"/>
    <w:rsid w:val="00FD257D"/>
    <w:rsid w:val="00FD2F27"/>
    <w:rsid w:val="00FD38A7"/>
    <w:rsid w:val="00FD3C1C"/>
    <w:rsid w:val="00FD49ED"/>
    <w:rsid w:val="00FD4A97"/>
    <w:rsid w:val="00FD4DFE"/>
    <w:rsid w:val="00FD5313"/>
    <w:rsid w:val="00FD5BEC"/>
    <w:rsid w:val="00FD5EF9"/>
    <w:rsid w:val="00FD627A"/>
    <w:rsid w:val="00FD6614"/>
    <w:rsid w:val="00FD67E1"/>
    <w:rsid w:val="00FD6BE6"/>
    <w:rsid w:val="00FD776F"/>
    <w:rsid w:val="00FD7F0C"/>
    <w:rsid w:val="00FE0824"/>
    <w:rsid w:val="00FE0CA3"/>
    <w:rsid w:val="00FE0D37"/>
    <w:rsid w:val="00FE0E37"/>
    <w:rsid w:val="00FE0E91"/>
    <w:rsid w:val="00FE1705"/>
    <w:rsid w:val="00FE1E60"/>
    <w:rsid w:val="00FE292A"/>
    <w:rsid w:val="00FE2E4E"/>
    <w:rsid w:val="00FE32FD"/>
    <w:rsid w:val="00FE35F3"/>
    <w:rsid w:val="00FE3902"/>
    <w:rsid w:val="00FE3B12"/>
    <w:rsid w:val="00FE3CEB"/>
    <w:rsid w:val="00FE4C58"/>
    <w:rsid w:val="00FE4C89"/>
    <w:rsid w:val="00FE4E4E"/>
    <w:rsid w:val="00FE5187"/>
    <w:rsid w:val="00FE5414"/>
    <w:rsid w:val="00FE59FA"/>
    <w:rsid w:val="00FE6E43"/>
    <w:rsid w:val="00FE78F1"/>
    <w:rsid w:val="00FE7E1D"/>
    <w:rsid w:val="00FF0248"/>
    <w:rsid w:val="00FF0253"/>
    <w:rsid w:val="00FF047C"/>
    <w:rsid w:val="00FF0648"/>
    <w:rsid w:val="00FF0823"/>
    <w:rsid w:val="00FF1BF8"/>
    <w:rsid w:val="00FF1EA3"/>
    <w:rsid w:val="00FF229B"/>
    <w:rsid w:val="00FF2F6C"/>
    <w:rsid w:val="00FF3EEA"/>
    <w:rsid w:val="00FF4001"/>
    <w:rsid w:val="00FF4561"/>
    <w:rsid w:val="00FF46E4"/>
    <w:rsid w:val="00FF47DB"/>
    <w:rsid w:val="00FF4B15"/>
    <w:rsid w:val="00FF4C9B"/>
    <w:rsid w:val="00FF5204"/>
    <w:rsid w:val="00FF7195"/>
    <w:rsid w:val="00FF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06DF97A-C5BE-4927-9D3B-ECD026DD7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7325D1"/>
    <w:pPr>
      <w:widowControl w:val="0"/>
      <w:ind w:leftChars="200" w:left="480"/>
    </w:pPr>
    <w:rPr>
      <w:rFonts w:ascii="標楷體" w:eastAsia="標楷體" w:hAnsi="標楷體"/>
      <w:kern w:val="2"/>
      <w:sz w:val="24"/>
      <w:szCs w:val="22"/>
    </w:rPr>
  </w:style>
  <w:style w:type="paragraph" w:styleId="1">
    <w:name w:val="heading 1"/>
    <w:basedOn w:val="a2"/>
    <w:next w:val="a1"/>
    <w:link w:val="10"/>
    <w:uiPriority w:val="9"/>
    <w:qFormat/>
    <w:rsid w:val="000F108D"/>
    <w:pPr>
      <w:keepNext/>
      <w:numPr>
        <w:numId w:val="1"/>
      </w:numPr>
      <w:spacing w:before="180" w:after="180" w:line="720" w:lineRule="auto"/>
      <w:ind w:leftChars="0" w:left="0"/>
      <w:outlineLvl w:val="0"/>
    </w:pPr>
    <w:rPr>
      <w:b/>
      <w:bCs/>
      <w:kern w:val="52"/>
      <w:sz w:val="28"/>
      <w:szCs w:val="28"/>
    </w:rPr>
  </w:style>
  <w:style w:type="paragraph" w:styleId="2">
    <w:name w:val="heading 2"/>
    <w:basedOn w:val="1"/>
    <w:next w:val="a1"/>
    <w:link w:val="20"/>
    <w:uiPriority w:val="9"/>
    <w:unhideWhenUsed/>
    <w:qFormat/>
    <w:rsid w:val="001274A8"/>
    <w:pPr>
      <w:numPr>
        <w:ilvl w:val="1"/>
      </w:numPr>
      <w:ind w:firstLine="0"/>
      <w:outlineLvl w:val="1"/>
    </w:pPr>
  </w:style>
  <w:style w:type="paragraph" w:styleId="3">
    <w:name w:val="heading 3"/>
    <w:basedOn w:val="2"/>
    <w:next w:val="a1"/>
    <w:link w:val="30"/>
    <w:uiPriority w:val="9"/>
    <w:unhideWhenUsed/>
    <w:qFormat/>
    <w:rsid w:val="00C435B6"/>
    <w:pPr>
      <w:numPr>
        <w:ilvl w:val="2"/>
      </w:numPr>
      <w:outlineLvl w:val="2"/>
    </w:pPr>
  </w:style>
  <w:style w:type="paragraph" w:styleId="4">
    <w:name w:val="heading 4"/>
    <w:basedOn w:val="3"/>
    <w:next w:val="a1"/>
    <w:link w:val="40"/>
    <w:uiPriority w:val="9"/>
    <w:unhideWhenUsed/>
    <w:qFormat/>
    <w:rsid w:val="00C435B6"/>
    <w:pPr>
      <w:numPr>
        <w:ilvl w:val="3"/>
      </w:numPr>
      <w:outlineLvl w:val="3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List Paragraph"/>
    <w:basedOn w:val="a1"/>
    <w:link w:val="a6"/>
    <w:uiPriority w:val="34"/>
    <w:qFormat/>
    <w:rsid w:val="007325D1"/>
  </w:style>
  <w:style w:type="character" w:customStyle="1" w:styleId="10">
    <w:name w:val="標題 1 字元"/>
    <w:basedOn w:val="a3"/>
    <w:link w:val="1"/>
    <w:uiPriority w:val="9"/>
    <w:rsid w:val="000F108D"/>
    <w:rPr>
      <w:rFonts w:ascii="標楷體" w:eastAsia="標楷體" w:hAnsi="標楷體"/>
      <w:b/>
      <w:bCs/>
      <w:kern w:val="52"/>
      <w:sz w:val="28"/>
      <w:szCs w:val="28"/>
    </w:rPr>
  </w:style>
  <w:style w:type="character" w:customStyle="1" w:styleId="20">
    <w:name w:val="標題 2 字元"/>
    <w:basedOn w:val="a3"/>
    <w:link w:val="2"/>
    <w:uiPriority w:val="9"/>
    <w:rsid w:val="001274A8"/>
    <w:rPr>
      <w:rFonts w:ascii="標楷體" w:eastAsia="標楷體" w:hAnsi="標楷體"/>
      <w:b/>
      <w:bCs/>
      <w:kern w:val="52"/>
      <w:sz w:val="28"/>
      <w:szCs w:val="28"/>
    </w:rPr>
  </w:style>
  <w:style w:type="character" w:customStyle="1" w:styleId="30">
    <w:name w:val="標題 3 字元"/>
    <w:basedOn w:val="a3"/>
    <w:link w:val="3"/>
    <w:uiPriority w:val="9"/>
    <w:rsid w:val="00C435B6"/>
    <w:rPr>
      <w:rFonts w:ascii="標楷體" w:eastAsia="標楷體" w:hAnsi="標楷體"/>
      <w:b/>
      <w:bCs/>
      <w:kern w:val="52"/>
      <w:sz w:val="28"/>
      <w:szCs w:val="28"/>
    </w:rPr>
  </w:style>
  <w:style w:type="character" w:customStyle="1" w:styleId="40">
    <w:name w:val="標題 4 字元"/>
    <w:basedOn w:val="a3"/>
    <w:link w:val="4"/>
    <w:uiPriority w:val="9"/>
    <w:rsid w:val="00C435B6"/>
    <w:rPr>
      <w:rFonts w:ascii="標楷體" w:eastAsia="標楷體" w:hAnsi="標楷體"/>
      <w:b/>
      <w:bCs/>
      <w:kern w:val="52"/>
      <w:sz w:val="28"/>
      <w:szCs w:val="28"/>
    </w:rPr>
  </w:style>
  <w:style w:type="table" w:styleId="a7">
    <w:name w:val="Table Grid"/>
    <w:basedOn w:val="a4"/>
    <w:uiPriority w:val="59"/>
    <w:rsid w:val="00D55F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1"/>
    <w:link w:val="a9"/>
    <w:unhideWhenUsed/>
    <w:rsid w:val="002B1C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3"/>
    <w:link w:val="a8"/>
    <w:uiPriority w:val="99"/>
    <w:semiHidden/>
    <w:rsid w:val="002B1CFE"/>
    <w:rPr>
      <w:rFonts w:ascii="標楷體" w:eastAsia="標楷體" w:hAnsi="標楷體"/>
      <w:kern w:val="2"/>
    </w:rPr>
  </w:style>
  <w:style w:type="paragraph" w:styleId="aa">
    <w:name w:val="footer"/>
    <w:basedOn w:val="a1"/>
    <w:link w:val="ab"/>
    <w:uiPriority w:val="99"/>
    <w:unhideWhenUsed/>
    <w:rsid w:val="002B1C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3"/>
    <w:link w:val="aa"/>
    <w:uiPriority w:val="99"/>
    <w:rsid w:val="002B1CFE"/>
    <w:rPr>
      <w:rFonts w:ascii="標楷體" w:eastAsia="標楷體" w:hAnsi="標楷體"/>
      <w:kern w:val="2"/>
    </w:rPr>
  </w:style>
  <w:style w:type="character" w:styleId="ac">
    <w:name w:val="page number"/>
    <w:basedOn w:val="a3"/>
    <w:rsid w:val="00AD5062"/>
  </w:style>
  <w:style w:type="paragraph" w:customStyle="1" w:styleId="Title">
    <w:name w:val="!封面公司中文Title"/>
    <w:basedOn w:val="a1"/>
    <w:autoRedefine/>
    <w:rsid w:val="00786229"/>
    <w:pPr>
      <w:ind w:leftChars="0" w:left="0"/>
      <w:jc w:val="center"/>
    </w:pPr>
    <w:rPr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04115A"/>
    <w:pPr>
      <w:tabs>
        <w:tab w:val="left" w:pos="993"/>
        <w:tab w:val="right" w:leader="dot" w:pos="10456"/>
      </w:tabs>
      <w:ind w:leftChars="0" w:left="0"/>
    </w:pPr>
  </w:style>
  <w:style w:type="paragraph" w:styleId="21">
    <w:name w:val="toc 2"/>
    <w:basedOn w:val="a1"/>
    <w:next w:val="a1"/>
    <w:autoRedefine/>
    <w:uiPriority w:val="39"/>
    <w:unhideWhenUsed/>
    <w:rsid w:val="00D802FA"/>
    <w:pPr>
      <w:ind w:left="200"/>
    </w:pPr>
  </w:style>
  <w:style w:type="paragraph" w:styleId="31">
    <w:name w:val="toc 3"/>
    <w:basedOn w:val="a1"/>
    <w:next w:val="a1"/>
    <w:autoRedefine/>
    <w:uiPriority w:val="39"/>
    <w:unhideWhenUsed/>
    <w:rsid w:val="00D802FA"/>
    <w:pPr>
      <w:ind w:leftChars="400" w:left="960"/>
    </w:pPr>
  </w:style>
  <w:style w:type="character" w:styleId="ad">
    <w:name w:val="Hyperlink"/>
    <w:basedOn w:val="a3"/>
    <w:uiPriority w:val="99"/>
    <w:unhideWhenUsed/>
    <w:rsid w:val="00D802FA"/>
    <w:rPr>
      <w:color w:val="0000FF"/>
      <w:u w:val="single"/>
    </w:rPr>
  </w:style>
  <w:style w:type="paragraph" w:styleId="ae">
    <w:name w:val="TOC Heading"/>
    <w:basedOn w:val="1"/>
    <w:next w:val="a1"/>
    <w:uiPriority w:val="39"/>
    <w:semiHidden/>
    <w:unhideWhenUsed/>
    <w:qFormat/>
    <w:rsid w:val="0004115A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="Cambria" w:eastAsia="新細明體" w:hAnsi="Cambria"/>
      <w:color w:val="365F91"/>
      <w:kern w:val="0"/>
    </w:rPr>
  </w:style>
  <w:style w:type="paragraph" w:styleId="af">
    <w:name w:val="Balloon Text"/>
    <w:basedOn w:val="a1"/>
    <w:link w:val="af0"/>
    <w:uiPriority w:val="99"/>
    <w:semiHidden/>
    <w:unhideWhenUsed/>
    <w:rsid w:val="00D17E0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3"/>
    <w:link w:val="af"/>
    <w:uiPriority w:val="99"/>
    <w:semiHidden/>
    <w:rsid w:val="00D17E04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Web">
    <w:name w:val="Normal (Web)"/>
    <w:basedOn w:val="a1"/>
    <w:uiPriority w:val="99"/>
    <w:semiHidden/>
    <w:unhideWhenUsed/>
    <w:rsid w:val="00AF4950"/>
    <w:pPr>
      <w:widowControl/>
      <w:spacing w:before="100" w:beforeAutospacing="1" w:after="100" w:afterAutospacing="1"/>
      <w:ind w:leftChars="0" w:left="0"/>
    </w:pPr>
    <w:rPr>
      <w:rFonts w:ascii="新細明體" w:eastAsia="新細明體" w:hAnsi="新細明體" w:cs="新細明體"/>
      <w:kern w:val="0"/>
      <w:szCs w:val="24"/>
    </w:rPr>
  </w:style>
  <w:style w:type="character" w:styleId="af1">
    <w:name w:val="Strong"/>
    <w:basedOn w:val="a3"/>
    <w:uiPriority w:val="22"/>
    <w:qFormat/>
    <w:rsid w:val="00AF4950"/>
    <w:rPr>
      <w:b/>
      <w:bCs/>
    </w:rPr>
  </w:style>
  <w:style w:type="character" w:customStyle="1" w:styleId="apple-converted-space">
    <w:name w:val="apple-converted-space"/>
    <w:basedOn w:val="a3"/>
    <w:rsid w:val="00AF4950"/>
  </w:style>
  <w:style w:type="character" w:styleId="af2">
    <w:name w:val="FollowedHyperlink"/>
    <w:basedOn w:val="a3"/>
    <w:uiPriority w:val="99"/>
    <w:semiHidden/>
    <w:unhideWhenUsed/>
    <w:rsid w:val="00E319A9"/>
    <w:rPr>
      <w:color w:val="800080" w:themeColor="followedHyperlink"/>
      <w:u w:val="single"/>
    </w:rPr>
  </w:style>
  <w:style w:type="character" w:styleId="af3">
    <w:name w:val="annotation reference"/>
    <w:basedOn w:val="a3"/>
    <w:uiPriority w:val="99"/>
    <w:semiHidden/>
    <w:unhideWhenUsed/>
    <w:rsid w:val="003D3186"/>
    <w:rPr>
      <w:sz w:val="18"/>
      <w:szCs w:val="18"/>
    </w:rPr>
  </w:style>
  <w:style w:type="paragraph" w:styleId="af4">
    <w:name w:val="annotation text"/>
    <w:basedOn w:val="a1"/>
    <w:link w:val="af5"/>
    <w:uiPriority w:val="99"/>
    <w:semiHidden/>
    <w:unhideWhenUsed/>
    <w:rsid w:val="003D3186"/>
  </w:style>
  <w:style w:type="character" w:customStyle="1" w:styleId="af5">
    <w:name w:val="註解文字 字元"/>
    <w:basedOn w:val="a3"/>
    <w:link w:val="af4"/>
    <w:uiPriority w:val="99"/>
    <w:semiHidden/>
    <w:rsid w:val="003D3186"/>
    <w:rPr>
      <w:rFonts w:ascii="標楷體" w:eastAsia="標楷體" w:hAnsi="標楷體"/>
      <w:kern w:val="2"/>
      <w:sz w:val="24"/>
      <w:szCs w:val="22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3D3186"/>
    <w:rPr>
      <w:b/>
      <w:bCs/>
    </w:rPr>
  </w:style>
  <w:style w:type="character" w:customStyle="1" w:styleId="af7">
    <w:name w:val="註解主旨 字元"/>
    <w:basedOn w:val="af5"/>
    <w:link w:val="af6"/>
    <w:uiPriority w:val="99"/>
    <w:semiHidden/>
    <w:rsid w:val="003D3186"/>
    <w:rPr>
      <w:rFonts w:ascii="標楷體" w:eastAsia="標楷體" w:hAnsi="標楷體"/>
      <w:b/>
      <w:bCs/>
      <w:kern w:val="2"/>
      <w:sz w:val="24"/>
      <w:szCs w:val="22"/>
    </w:rPr>
  </w:style>
  <w:style w:type="paragraph" w:styleId="af8">
    <w:name w:val="Revision"/>
    <w:hidden/>
    <w:uiPriority w:val="99"/>
    <w:semiHidden/>
    <w:rsid w:val="003D3186"/>
    <w:rPr>
      <w:rFonts w:ascii="標楷體" w:eastAsia="標楷體" w:hAnsi="標楷體"/>
      <w:kern w:val="2"/>
      <w:sz w:val="24"/>
      <w:szCs w:val="22"/>
    </w:rPr>
  </w:style>
  <w:style w:type="paragraph" w:styleId="af9">
    <w:name w:val="footnote text"/>
    <w:basedOn w:val="a1"/>
    <w:link w:val="afa"/>
    <w:uiPriority w:val="99"/>
    <w:semiHidden/>
    <w:unhideWhenUsed/>
    <w:rsid w:val="00557284"/>
    <w:pPr>
      <w:snapToGrid w:val="0"/>
    </w:pPr>
    <w:rPr>
      <w:sz w:val="20"/>
      <w:szCs w:val="20"/>
    </w:rPr>
  </w:style>
  <w:style w:type="character" w:customStyle="1" w:styleId="afa">
    <w:name w:val="註腳文字 字元"/>
    <w:basedOn w:val="a3"/>
    <w:link w:val="af9"/>
    <w:uiPriority w:val="99"/>
    <w:semiHidden/>
    <w:rsid w:val="00557284"/>
    <w:rPr>
      <w:rFonts w:ascii="標楷體" w:eastAsia="標楷體" w:hAnsi="標楷體"/>
      <w:kern w:val="2"/>
    </w:rPr>
  </w:style>
  <w:style w:type="character" w:styleId="afb">
    <w:name w:val="footnote reference"/>
    <w:basedOn w:val="a3"/>
    <w:uiPriority w:val="99"/>
    <w:semiHidden/>
    <w:unhideWhenUsed/>
    <w:rsid w:val="00557284"/>
    <w:rPr>
      <w:vertAlign w:val="superscript"/>
    </w:rPr>
  </w:style>
  <w:style w:type="paragraph" w:styleId="41">
    <w:name w:val="toc 4"/>
    <w:basedOn w:val="a1"/>
    <w:next w:val="a1"/>
    <w:autoRedefine/>
    <w:uiPriority w:val="39"/>
    <w:unhideWhenUsed/>
    <w:rsid w:val="003918DE"/>
    <w:pPr>
      <w:ind w:leftChars="600" w:left="1440"/>
    </w:pPr>
    <w:rPr>
      <w:rFonts w:asciiTheme="minorHAnsi" w:eastAsiaTheme="minorEastAsia" w:hAnsiTheme="minorHAnsi" w:cstheme="minorBidi"/>
    </w:rPr>
  </w:style>
  <w:style w:type="paragraph" w:styleId="5">
    <w:name w:val="toc 5"/>
    <w:basedOn w:val="a1"/>
    <w:next w:val="a1"/>
    <w:autoRedefine/>
    <w:uiPriority w:val="39"/>
    <w:unhideWhenUsed/>
    <w:rsid w:val="003918DE"/>
    <w:pPr>
      <w:ind w:leftChars="800" w:left="1920"/>
    </w:pPr>
    <w:rPr>
      <w:rFonts w:asciiTheme="minorHAnsi" w:eastAsiaTheme="minorEastAsia" w:hAnsiTheme="minorHAnsi" w:cstheme="minorBidi"/>
    </w:rPr>
  </w:style>
  <w:style w:type="paragraph" w:styleId="6">
    <w:name w:val="toc 6"/>
    <w:basedOn w:val="a1"/>
    <w:next w:val="a1"/>
    <w:autoRedefine/>
    <w:uiPriority w:val="39"/>
    <w:unhideWhenUsed/>
    <w:rsid w:val="003918DE"/>
    <w:pPr>
      <w:ind w:leftChars="1000" w:left="2400"/>
    </w:pPr>
    <w:rPr>
      <w:rFonts w:asciiTheme="minorHAnsi" w:eastAsiaTheme="minorEastAsia" w:hAnsiTheme="minorHAnsi" w:cstheme="minorBidi"/>
    </w:rPr>
  </w:style>
  <w:style w:type="paragraph" w:styleId="7">
    <w:name w:val="toc 7"/>
    <w:basedOn w:val="a1"/>
    <w:next w:val="a1"/>
    <w:autoRedefine/>
    <w:uiPriority w:val="39"/>
    <w:unhideWhenUsed/>
    <w:rsid w:val="003918DE"/>
    <w:pPr>
      <w:ind w:leftChars="1200" w:left="2880"/>
    </w:pPr>
    <w:rPr>
      <w:rFonts w:asciiTheme="minorHAnsi" w:eastAsiaTheme="minorEastAsia" w:hAnsiTheme="minorHAnsi" w:cstheme="minorBidi"/>
    </w:rPr>
  </w:style>
  <w:style w:type="paragraph" w:styleId="8">
    <w:name w:val="toc 8"/>
    <w:basedOn w:val="a1"/>
    <w:next w:val="a1"/>
    <w:autoRedefine/>
    <w:uiPriority w:val="39"/>
    <w:unhideWhenUsed/>
    <w:rsid w:val="003918DE"/>
    <w:pPr>
      <w:ind w:leftChars="1400" w:left="3360"/>
    </w:pPr>
    <w:rPr>
      <w:rFonts w:asciiTheme="minorHAnsi" w:eastAsiaTheme="minorEastAsia" w:hAnsiTheme="minorHAnsi" w:cstheme="minorBidi"/>
    </w:rPr>
  </w:style>
  <w:style w:type="paragraph" w:styleId="9">
    <w:name w:val="toc 9"/>
    <w:basedOn w:val="a1"/>
    <w:next w:val="a1"/>
    <w:autoRedefine/>
    <w:uiPriority w:val="39"/>
    <w:unhideWhenUsed/>
    <w:rsid w:val="003918DE"/>
    <w:pPr>
      <w:ind w:leftChars="1600" w:left="3840"/>
    </w:pPr>
    <w:rPr>
      <w:rFonts w:asciiTheme="minorHAnsi" w:eastAsiaTheme="minorEastAsia" w:hAnsiTheme="minorHAnsi" w:cstheme="minorBidi"/>
    </w:rPr>
  </w:style>
  <w:style w:type="paragraph" w:styleId="a">
    <w:name w:val="List Bullet"/>
    <w:basedOn w:val="a1"/>
    <w:uiPriority w:val="99"/>
    <w:unhideWhenUsed/>
    <w:rsid w:val="00DB042F"/>
    <w:pPr>
      <w:numPr>
        <w:numId w:val="6"/>
      </w:numPr>
      <w:contextualSpacing/>
    </w:pPr>
  </w:style>
  <w:style w:type="numbering" w:customStyle="1" w:styleId="a0">
    <w:name w:val="!編號階層"/>
    <w:rsid w:val="00AE431D"/>
    <w:pPr>
      <w:numPr>
        <w:numId w:val="8"/>
      </w:numPr>
    </w:pPr>
  </w:style>
  <w:style w:type="character" w:customStyle="1" w:styleId="a6">
    <w:name w:val="清單段落 字元"/>
    <w:basedOn w:val="a3"/>
    <w:link w:val="a2"/>
    <w:uiPriority w:val="34"/>
    <w:rsid w:val="00177C78"/>
    <w:rPr>
      <w:rFonts w:ascii="標楷體" w:eastAsia="標楷體" w:hAnsi="標楷體"/>
      <w:kern w:val="2"/>
      <w:sz w:val="24"/>
      <w:szCs w:val="22"/>
    </w:rPr>
  </w:style>
  <w:style w:type="paragraph" w:customStyle="1" w:styleId="afc">
    <w:name w:val="版次"/>
    <w:basedOn w:val="a1"/>
    <w:next w:val="a1"/>
    <w:rsid w:val="00BB51C9"/>
    <w:pPr>
      <w:adjustRightInd w:val="0"/>
      <w:snapToGrid w:val="0"/>
      <w:ind w:leftChars="0" w:left="0"/>
      <w:textAlignment w:val="baseline"/>
    </w:pPr>
    <w:rPr>
      <w:rFonts w:ascii="Times New Roman" w:hAnsi="Times New Roman"/>
      <w:kern w:val="0"/>
      <w:sz w:val="40"/>
      <w:szCs w:val="20"/>
    </w:rPr>
  </w:style>
  <w:style w:type="paragraph" w:customStyle="1" w:styleId="afd">
    <w:name w:val="文件內文"/>
    <w:basedOn w:val="a1"/>
    <w:rsid w:val="00BB51C9"/>
    <w:pPr>
      <w:ind w:leftChars="0" w:left="964"/>
    </w:pPr>
    <w:rPr>
      <w:rFonts w:ascii="Times New Roman" w:hAnsi="Times New Roman"/>
      <w:szCs w:val="20"/>
    </w:rPr>
  </w:style>
  <w:style w:type="paragraph" w:customStyle="1" w:styleId="afe">
    <w:name w:val="文件日期"/>
    <w:basedOn w:val="a1"/>
    <w:rsid w:val="00BB51C9"/>
    <w:pPr>
      <w:ind w:leftChars="0" w:left="0"/>
      <w:jc w:val="center"/>
    </w:pPr>
    <w:rPr>
      <w:rFonts w:ascii="Times New Roman" w:hAnsi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5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nce\Documents\RB%20Work\&#31684;&#26412;&#25991;&#20214;\&#27161;&#28310;&#25991;&#20214;-&#30452;&#24335;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4ADA5B-6134-494C-8200-117D01595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標準文件-直式.dotx</Template>
  <TotalTime>558</TotalTime>
  <Pages>36</Pages>
  <Words>1006</Words>
  <Characters>5737</Characters>
  <Application>Microsoft Office Word</Application>
  <DocSecurity>0</DocSecurity>
  <Lines>47</Lines>
  <Paragraphs>13</Paragraphs>
  <ScaleCrop>false</ScaleCrop>
  <Company/>
  <LinksUpToDate>false</LinksUpToDate>
  <CharactersWithSpaces>6730</CharactersWithSpaces>
  <SharedDoc>false</SharedDoc>
  <HLinks>
    <vt:vector size="18" baseType="variant">
      <vt:variant>
        <vt:i4>1900596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_Toc269387787</vt:lpwstr>
      </vt:variant>
      <vt:variant>
        <vt:i4>1900596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_Toc269387786</vt:lpwstr>
      </vt:variant>
      <vt:variant>
        <vt:i4>1900596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_Toc269387785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Lance</dc:creator>
  <cp:lastModifiedBy>蘇志良(John Su)</cp:lastModifiedBy>
  <cp:revision>105</cp:revision>
  <dcterms:created xsi:type="dcterms:W3CDTF">2015-03-11T02:10:00Z</dcterms:created>
  <dcterms:modified xsi:type="dcterms:W3CDTF">2017-09-29T12:44:00Z</dcterms:modified>
</cp:coreProperties>
</file>